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hAnsi="Arial" w:cs="Arial"/>
          <w:b/>
          <w:bCs w:val="0"/>
          <w:color w:val="auto"/>
          <w:sz w:val="26"/>
          <w:szCs w:val="26"/>
          <w:lang w:eastAsia="fr-FR"/>
        </w:rPr>
        <w:id w:val="911283911"/>
        <w:docPartObj>
          <w:docPartGallery w:val="Table of Contents"/>
          <w:docPartUnique/>
        </w:docPartObj>
      </w:sdtPr>
      <w:sdtEndPr>
        <w:rPr>
          <w:noProof/>
        </w:rPr>
      </w:sdtEndPr>
      <w:sdtContent>
        <w:p w:rsidR="00D17B16" w:rsidRPr="00DE4C56" w:rsidRDefault="00D17B16" w:rsidP="00DE4C56">
          <w:pPr>
            <w:pStyle w:val="TOCHeading"/>
            <w:spacing w:line="360" w:lineRule="auto"/>
            <w:ind w:firstLine="360"/>
            <w:jc w:val="both"/>
            <w:rPr>
              <w:rFonts w:ascii="Arial" w:hAnsi="Arial" w:cs="Arial"/>
              <w:sz w:val="26"/>
              <w:szCs w:val="26"/>
            </w:rPr>
          </w:pPr>
        </w:p>
        <w:p w:rsidR="004C4C9C" w:rsidRDefault="00744805">
          <w:pPr>
            <w:pStyle w:val="TOC1"/>
            <w:tabs>
              <w:tab w:val="left" w:pos="600"/>
              <w:tab w:val="right" w:leader="dot" w:pos="9710"/>
            </w:tabs>
            <w:rPr>
              <w:rFonts w:asciiTheme="minorHAnsi" w:eastAsiaTheme="minorEastAsia" w:hAnsiTheme="minorHAnsi" w:cstheme="minorBidi"/>
              <w:b w:val="0"/>
              <w:bCs w:val="0"/>
              <w:sz w:val="22"/>
              <w:szCs w:val="22"/>
              <w:lang w:eastAsia="zh-CN"/>
            </w:rPr>
          </w:pPr>
          <w:r w:rsidRPr="00DE4C56">
            <w:rPr>
              <w:rFonts w:cs="Arial"/>
              <w:sz w:val="26"/>
              <w:szCs w:val="26"/>
            </w:rPr>
            <w:fldChar w:fldCharType="begin"/>
          </w:r>
          <w:r w:rsidR="00D17B16" w:rsidRPr="00DE4C56">
            <w:rPr>
              <w:rFonts w:cs="Arial"/>
              <w:sz w:val="26"/>
              <w:szCs w:val="26"/>
            </w:rPr>
            <w:instrText xml:space="preserve"> TOC \o "1-3" \h \z \u </w:instrText>
          </w:r>
          <w:r w:rsidRPr="00DE4C56">
            <w:rPr>
              <w:rFonts w:cs="Arial"/>
              <w:sz w:val="26"/>
              <w:szCs w:val="26"/>
            </w:rPr>
            <w:fldChar w:fldCharType="separate"/>
          </w:r>
          <w:hyperlink w:anchor="_Toc25754325" w:history="1">
            <w:r w:rsidR="004C4C9C" w:rsidRPr="00BB2206">
              <w:rPr>
                <w:rStyle w:val="Hyperlink"/>
                <w:rFonts w:cs="Arial"/>
              </w:rPr>
              <w:t>1</w:t>
            </w:r>
            <w:r w:rsidR="004C4C9C">
              <w:rPr>
                <w:rFonts w:asciiTheme="minorHAnsi" w:eastAsiaTheme="minorEastAsia" w:hAnsiTheme="minorHAnsi" w:cstheme="minorBidi"/>
                <w:b w:val="0"/>
                <w:bCs w:val="0"/>
                <w:sz w:val="22"/>
                <w:szCs w:val="22"/>
                <w:lang w:eastAsia="zh-CN"/>
              </w:rPr>
              <w:tab/>
            </w:r>
            <w:r w:rsidR="004C4C9C" w:rsidRPr="00BB2206">
              <w:rPr>
                <w:rStyle w:val="Hyperlink"/>
                <w:rFonts w:cs="Arial"/>
              </w:rPr>
              <w:t xml:space="preserve">Content Page </w:t>
            </w:r>
            <w:r w:rsidR="004C4C9C" w:rsidRPr="00BB2206">
              <w:rPr>
                <w:rStyle w:val="Hyperlink"/>
                <w:rFonts w:cs="Arial"/>
                <w:i/>
              </w:rPr>
              <w:t>Halo Đà Nẵng</w:t>
            </w:r>
            <w:r w:rsidR="004C4C9C">
              <w:rPr>
                <w:webHidden/>
              </w:rPr>
              <w:tab/>
            </w:r>
            <w:r w:rsidR="004C4C9C">
              <w:rPr>
                <w:webHidden/>
              </w:rPr>
              <w:fldChar w:fldCharType="begin"/>
            </w:r>
            <w:r w:rsidR="004C4C9C">
              <w:rPr>
                <w:webHidden/>
              </w:rPr>
              <w:instrText xml:space="preserve"> PAGEREF _Toc25754325 \h </w:instrText>
            </w:r>
            <w:r w:rsidR="004C4C9C">
              <w:rPr>
                <w:webHidden/>
              </w:rPr>
            </w:r>
            <w:r w:rsidR="004C4C9C">
              <w:rPr>
                <w:webHidden/>
              </w:rPr>
              <w:fldChar w:fldCharType="separate"/>
            </w:r>
            <w:r w:rsidR="00664B63">
              <w:rPr>
                <w:webHidden/>
              </w:rPr>
              <w:t>1</w:t>
            </w:r>
            <w:r w:rsidR="004C4C9C">
              <w:rPr>
                <w:webHidden/>
              </w:rPr>
              <w:fldChar w:fldCharType="end"/>
            </w:r>
          </w:hyperlink>
        </w:p>
        <w:p w:rsidR="004C4C9C" w:rsidRDefault="009A4DEF">
          <w:pPr>
            <w:pStyle w:val="TOC1"/>
            <w:tabs>
              <w:tab w:val="left" w:pos="600"/>
              <w:tab w:val="right" w:leader="dot" w:pos="9710"/>
            </w:tabs>
            <w:rPr>
              <w:rFonts w:asciiTheme="minorHAnsi" w:eastAsiaTheme="minorEastAsia" w:hAnsiTheme="minorHAnsi" w:cstheme="minorBidi"/>
              <w:b w:val="0"/>
              <w:bCs w:val="0"/>
              <w:sz w:val="22"/>
              <w:szCs w:val="22"/>
              <w:lang w:eastAsia="zh-CN"/>
            </w:rPr>
          </w:pPr>
          <w:hyperlink w:anchor="_Toc25754326" w:history="1">
            <w:r w:rsidR="004C4C9C" w:rsidRPr="00BB2206">
              <w:rPr>
                <w:rStyle w:val="Hyperlink"/>
                <w:rFonts w:cs="Arial"/>
                <w:i/>
              </w:rPr>
              <w:t>2</w:t>
            </w:r>
            <w:r w:rsidR="004C4C9C">
              <w:rPr>
                <w:rFonts w:asciiTheme="minorHAnsi" w:eastAsiaTheme="minorEastAsia" w:hAnsiTheme="minorHAnsi" w:cstheme="minorBidi"/>
                <w:b w:val="0"/>
                <w:bCs w:val="0"/>
                <w:sz w:val="22"/>
                <w:szCs w:val="22"/>
                <w:lang w:eastAsia="zh-CN"/>
              </w:rPr>
              <w:tab/>
            </w:r>
            <w:r w:rsidR="004C4C9C" w:rsidRPr="00BB2206">
              <w:rPr>
                <w:rStyle w:val="Hyperlink"/>
                <w:rFonts w:cs="Arial"/>
              </w:rPr>
              <w:t xml:space="preserve">Content Page </w:t>
            </w:r>
            <w:r w:rsidR="004C4C9C" w:rsidRPr="00BB2206">
              <w:rPr>
                <w:rStyle w:val="Hyperlink"/>
                <w:rFonts w:cs="Arial"/>
                <w:i/>
              </w:rPr>
              <w:t>Vũng Tàu</w:t>
            </w:r>
            <w:r w:rsidR="004C4C9C">
              <w:rPr>
                <w:webHidden/>
              </w:rPr>
              <w:tab/>
            </w:r>
            <w:r w:rsidR="004C4C9C">
              <w:rPr>
                <w:webHidden/>
              </w:rPr>
              <w:fldChar w:fldCharType="begin"/>
            </w:r>
            <w:r w:rsidR="004C4C9C">
              <w:rPr>
                <w:webHidden/>
              </w:rPr>
              <w:instrText xml:space="preserve"> PAGEREF _Toc25754326 \h </w:instrText>
            </w:r>
            <w:r w:rsidR="004C4C9C">
              <w:rPr>
                <w:webHidden/>
              </w:rPr>
            </w:r>
            <w:r w:rsidR="004C4C9C">
              <w:rPr>
                <w:webHidden/>
              </w:rPr>
              <w:fldChar w:fldCharType="separate"/>
            </w:r>
            <w:r w:rsidR="00664B63">
              <w:rPr>
                <w:webHidden/>
              </w:rPr>
              <w:t>2</w:t>
            </w:r>
            <w:r w:rsidR="004C4C9C">
              <w:rPr>
                <w:webHidden/>
              </w:rPr>
              <w:fldChar w:fldCharType="end"/>
            </w:r>
          </w:hyperlink>
        </w:p>
        <w:p w:rsidR="004C4C9C" w:rsidRDefault="009A4DEF">
          <w:pPr>
            <w:pStyle w:val="TOC1"/>
            <w:tabs>
              <w:tab w:val="left" w:pos="600"/>
              <w:tab w:val="right" w:leader="dot" w:pos="9710"/>
            </w:tabs>
            <w:rPr>
              <w:rFonts w:asciiTheme="minorHAnsi" w:eastAsiaTheme="minorEastAsia" w:hAnsiTheme="minorHAnsi" w:cstheme="minorBidi"/>
              <w:b w:val="0"/>
              <w:bCs w:val="0"/>
              <w:sz w:val="22"/>
              <w:szCs w:val="22"/>
              <w:lang w:eastAsia="zh-CN"/>
            </w:rPr>
          </w:pPr>
          <w:hyperlink w:anchor="_Toc25754327" w:history="1">
            <w:r w:rsidR="004C4C9C" w:rsidRPr="00BB2206">
              <w:rPr>
                <w:rStyle w:val="Hyperlink"/>
                <w:rFonts w:cs="Arial"/>
              </w:rPr>
              <w:t>3</w:t>
            </w:r>
            <w:r w:rsidR="004C4C9C">
              <w:rPr>
                <w:rFonts w:asciiTheme="minorHAnsi" w:eastAsiaTheme="minorEastAsia" w:hAnsiTheme="minorHAnsi" w:cstheme="minorBidi"/>
                <w:b w:val="0"/>
                <w:bCs w:val="0"/>
                <w:sz w:val="22"/>
                <w:szCs w:val="22"/>
                <w:lang w:eastAsia="zh-CN"/>
              </w:rPr>
              <w:tab/>
            </w:r>
            <w:r w:rsidR="004C4C9C" w:rsidRPr="00BB2206">
              <w:rPr>
                <w:rStyle w:val="Hyperlink"/>
                <w:rFonts w:cs="Arial"/>
              </w:rPr>
              <w:t>Content Influencer</w:t>
            </w:r>
            <w:r w:rsidR="004C4C9C">
              <w:rPr>
                <w:webHidden/>
              </w:rPr>
              <w:tab/>
            </w:r>
            <w:r w:rsidR="004C4C9C">
              <w:rPr>
                <w:webHidden/>
              </w:rPr>
              <w:fldChar w:fldCharType="begin"/>
            </w:r>
            <w:r w:rsidR="004C4C9C">
              <w:rPr>
                <w:webHidden/>
              </w:rPr>
              <w:instrText xml:space="preserve"> PAGEREF _Toc25754327 \h </w:instrText>
            </w:r>
            <w:r w:rsidR="004C4C9C">
              <w:rPr>
                <w:webHidden/>
              </w:rPr>
            </w:r>
            <w:r w:rsidR="004C4C9C">
              <w:rPr>
                <w:webHidden/>
              </w:rPr>
              <w:fldChar w:fldCharType="separate"/>
            </w:r>
            <w:r w:rsidR="00664B63">
              <w:rPr>
                <w:webHidden/>
              </w:rPr>
              <w:t>3</w:t>
            </w:r>
            <w:r w:rsidR="004C4C9C">
              <w:rPr>
                <w:webHidden/>
              </w:rPr>
              <w:fldChar w:fldCharType="end"/>
            </w:r>
          </w:hyperlink>
        </w:p>
        <w:p w:rsidR="004C4C9C" w:rsidRDefault="009A4DEF">
          <w:pPr>
            <w:pStyle w:val="TOC2"/>
            <w:tabs>
              <w:tab w:val="left" w:pos="600"/>
              <w:tab w:val="right" w:leader="dot" w:pos="9710"/>
            </w:tabs>
            <w:rPr>
              <w:rFonts w:asciiTheme="minorHAnsi" w:eastAsiaTheme="minorEastAsia" w:hAnsiTheme="minorHAnsi" w:cstheme="minorBidi"/>
              <w:noProof/>
              <w:sz w:val="22"/>
              <w:szCs w:val="22"/>
              <w:lang w:eastAsia="zh-CN"/>
            </w:rPr>
          </w:pPr>
          <w:hyperlink w:anchor="_Toc25754328" w:history="1">
            <w:r w:rsidR="004C4C9C" w:rsidRPr="00BB2206">
              <w:rPr>
                <w:rStyle w:val="Hyperlink"/>
                <w:rFonts w:cs="Arial"/>
                <w:noProof/>
              </w:rPr>
              <w:t>3.1</w:t>
            </w:r>
            <w:r w:rsidR="004C4C9C">
              <w:rPr>
                <w:rFonts w:asciiTheme="minorHAnsi" w:eastAsiaTheme="minorEastAsia" w:hAnsiTheme="minorHAnsi" w:cstheme="minorBidi"/>
                <w:noProof/>
                <w:sz w:val="22"/>
                <w:szCs w:val="22"/>
                <w:lang w:eastAsia="zh-CN"/>
              </w:rPr>
              <w:tab/>
            </w:r>
            <w:r w:rsidR="004C4C9C" w:rsidRPr="00BB2206">
              <w:rPr>
                <w:rStyle w:val="Hyperlink"/>
                <w:rFonts w:cs="Arial"/>
                <w:bCs/>
                <w:noProof/>
              </w:rPr>
              <w:t xml:space="preserve">MM Mega Market </w:t>
            </w:r>
            <w:r w:rsidR="004C4C9C" w:rsidRPr="00BB2206">
              <w:rPr>
                <w:rStyle w:val="Hyperlink"/>
                <w:rFonts w:cs="Arial"/>
                <w:noProof/>
              </w:rPr>
              <w:t>An Phú, Bình Phú, Hiệp Phú</w:t>
            </w:r>
            <w:r w:rsidR="004C4C9C">
              <w:rPr>
                <w:noProof/>
                <w:webHidden/>
              </w:rPr>
              <w:tab/>
            </w:r>
            <w:r w:rsidR="004C4C9C">
              <w:rPr>
                <w:noProof/>
                <w:webHidden/>
              </w:rPr>
              <w:fldChar w:fldCharType="begin"/>
            </w:r>
            <w:r w:rsidR="004C4C9C">
              <w:rPr>
                <w:noProof/>
                <w:webHidden/>
              </w:rPr>
              <w:instrText xml:space="preserve"> PAGEREF _Toc25754328 \h </w:instrText>
            </w:r>
            <w:r w:rsidR="004C4C9C">
              <w:rPr>
                <w:noProof/>
                <w:webHidden/>
              </w:rPr>
            </w:r>
            <w:r w:rsidR="004C4C9C">
              <w:rPr>
                <w:noProof/>
                <w:webHidden/>
              </w:rPr>
              <w:fldChar w:fldCharType="separate"/>
            </w:r>
            <w:r w:rsidR="00664B63">
              <w:rPr>
                <w:noProof/>
                <w:webHidden/>
              </w:rPr>
              <w:t>3</w:t>
            </w:r>
            <w:r w:rsidR="004C4C9C">
              <w:rPr>
                <w:noProof/>
                <w:webHidden/>
              </w:rPr>
              <w:fldChar w:fldCharType="end"/>
            </w:r>
          </w:hyperlink>
        </w:p>
        <w:p w:rsidR="004C4C9C" w:rsidRDefault="009A4DEF">
          <w:pPr>
            <w:pStyle w:val="TOC2"/>
            <w:tabs>
              <w:tab w:val="left" w:pos="600"/>
              <w:tab w:val="right" w:leader="dot" w:pos="9710"/>
            </w:tabs>
            <w:rPr>
              <w:rFonts w:asciiTheme="minorHAnsi" w:eastAsiaTheme="minorEastAsia" w:hAnsiTheme="minorHAnsi" w:cstheme="minorBidi"/>
              <w:noProof/>
              <w:sz w:val="22"/>
              <w:szCs w:val="22"/>
              <w:lang w:eastAsia="zh-CN"/>
            </w:rPr>
          </w:pPr>
          <w:hyperlink w:anchor="_Toc25754329" w:history="1">
            <w:r w:rsidR="004C4C9C" w:rsidRPr="00BB2206">
              <w:rPr>
                <w:rStyle w:val="Hyperlink"/>
                <w:rFonts w:cs="Arial"/>
                <w:bCs/>
                <w:noProof/>
              </w:rPr>
              <w:t>3.2</w:t>
            </w:r>
            <w:r w:rsidR="004C4C9C">
              <w:rPr>
                <w:rFonts w:asciiTheme="minorHAnsi" w:eastAsiaTheme="minorEastAsia" w:hAnsiTheme="minorHAnsi" w:cstheme="minorBidi"/>
                <w:noProof/>
                <w:sz w:val="22"/>
                <w:szCs w:val="22"/>
                <w:lang w:eastAsia="zh-CN"/>
              </w:rPr>
              <w:tab/>
            </w:r>
            <w:r w:rsidR="004C4C9C" w:rsidRPr="00BB2206">
              <w:rPr>
                <w:rStyle w:val="Hyperlink"/>
                <w:rFonts w:cs="Arial"/>
                <w:bCs/>
                <w:noProof/>
              </w:rPr>
              <w:t>MM Mega Market Hà Nội</w:t>
            </w:r>
            <w:r w:rsidR="004C4C9C">
              <w:rPr>
                <w:noProof/>
                <w:webHidden/>
              </w:rPr>
              <w:tab/>
            </w:r>
            <w:r w:rsidR="004C4C9C">
              <w:rPr>
                <w:noProof/>
                <w:webHidden/>
              </w:rPr>
              <w:fldChar w:fldCharType="begin"/>
            </w:r>
            <w:r w:rsidR="004C4C9C">
              <w:rPr>
                <w:noProof/>
                <w:webHidden/>
              </w:rPr>
              <w:instrText xml:space="preserve"> PAGEREF _Toc25754329 \h </w:instrText>
            </w:r>
            <w:r w:rsidR="004C4C9C">
              <w:rPr>
                <w:noProof/>
                <w:webHidden/>
              </w:rPr>
            </w:r>
            <w:r w:rsidR="004C4C9C">
              <w:rPr>
                <w:noProof/>
                <w:webHidden/>
              </w:rPr>
              <w:fldChar w:fldCharType="separate"/>
            </w:r>
            <w:r w:rsidR="00664B63">
              <w:rPr>
                <w:noProof/>
                <w:webHidden/>
              </w:rPr>
              <w:t>4</w:t>
            </w:r>
            <w:r w:rsidR="004C4C9C">
              <w:rPr>
                <w:noProof/>
                <w:webHidden/>
              </w:rPr>
              <w:fldChar w:fldCharType="end"/>
            </w:r>
          </w:hyperlink>
        </w:p>
        <w:p w:rsidR="00D17B16" w:rsidRPr="00DE4C56" w:rsidRDefault="00744805" w:rsidP="00DE4C56">
          <w:pPr>
            <w:spacing w:line="360" w:lineRule="auto"/>
            <w:ind w:left="0" w:firstLine="360"/>
            <w:jc w:val="both"/>
            <w:rPr>
              <w:rFonts w:cs="Arial"/>
              <w:sz w:val="26"/>
              <w:szCs w:val="26"/>
            </w:rPr>
          </w:pPr>
          <w:r w:rsidRPr="00DE4C56">
            <w:rPr>
              <w:rFonts w:cs="Arial"/>
              <w:b/>
              <w:bCs/>
              <w:noProof/>
              <w:sz w:val="26"/>
              <w:szCs w:val="26"/>
            </w:rPr>
            <w:fldChar w:fldCharType="end"/>
          </w:r>
        </w:p>
      </w:sdtContent>
    </w:sdt>
    <w:p w:rsidR="00D17B16" w:rsidRPr="00DE4C56" w:rsidRDefault="00D17B16" w:rsidP="00DE4C56">
      <w:pPr>
        <w:spacing w:after="120" w:line="360" w:lineRule="auto"/>
        <w:ind w:left="0" w:firstLine="360"/>
        <w:jc w:val="both"/>
        <w:rPr>
          <w:rStyle w:val="Strong"/>
          <w:rFonts w:cs="Arial"/>
          <w:sz w:val="26"/>
          <w:szCs w:val="26"/>
        </w:rPr>
      </w:pPr>
    </w:p>
    <w:p w:rsidR="00C449ED" w:rsidRPr="00DE4C56" w:rsidRDefault="00C449ED" w:rsidP="00DE4C56">
      <w:pPr>
        <w:spacing w:after="120" w:line="360" w:lineRule="auto"/>
        <w:ind w:left="0" w:firstLine="360"/>
        <w:jc w:val="both"/>
        <w:rPr>
          <w:rStyle w:val="Strong"/>
          <w:rFonts w:cs="Arial"/>
          <w:sz w:val="26"/>
          <w:szCs w:val="26"/>
        </w:rPr>
      </w:pPr>
    </w:p>
    <w:p w:rsidR="00C449ED" w:rsidRPr="00DE4C56" w:rsidRDefault="00C449ED" w:rsidP="00DE4C56">
      <w:pPr>
        <w:spacing w:after="120" w:line="360" w:lineRule="auto"/>
        <w:ind w:left="0" w:firstLine="360"/>
        <w:jc w:val="both"/>
        <w:rPr>
          <w:rStyle w:val="Strong"/>
          <w:rFonts w:cs="Arial"/>
          <w:sz w:val="26"/>
          <w:szCs w:val="26"/>
        </w:rPr>
      </w:pPr>
    </w:p>
    <w:p w:rsidR="00C449ED" w:rsidRPr="00DE4C56" w:rsidRDefault="00C449ED" w:rsidP="00DE4C56">
      <w:pPr>
        <w:spacing w:after="120" w:line="360" w:lineRule="auto"/>
        <w:ind w:left="0" w:firstLine="360"/>
        <w:jc w:val="both"/>
        <w:rPr>
          <w:rStyle w:val="Strong"/>
          <w:rFonts w:cs="Arial"/>
          <w:sz w:val="26"/>
          <w:szCs w:val="26"/>
        </w:rPr>
      </w:pPr>
    </w:p>
    <w:p w:rsidR="00C449ED" w:rsidRPr="00DE4C56" w:rsidRDefault="00C449ED" w:rsidP="00DE4C56">
      <w:pPr>
        <w:spacing w:after="120" w:line="360" w:lineRule="auto"/>
        <w:ind w:left="0" w:firstLine="360"/>
        <w:jc w:val="both"/>
        <w:rPr>
          <w:rStyle w:val="Strong"/>
          <w:rFonts w:cs="Arial"/>
          <w:sz w:val="26"/>
          <w:szCs w:val="26"/>
        </w:rPr>
      </w:pPr>
    </w:p>
    <w:p w:rsidR="00C449ED" w:rsidRPr="00DE4C56" w:rsidRDefault="00C449ED" w:rsidP="00DE4C56">
      <w:pPr>
        <w:spacing w:after="120" w:line="360" w:lineRule="auto"/>
        <w:ind w:left="0" w:firstLine="360"/>
        <w:jc w:val="both"/>
        <w:rPr>
          <w:rStyle w:val="Strong"/>
          <w:rFonts w:cs="Arial"/>
          <w:sz w:val="26"/>
          <w:szCs w:val="26"/>
        </w:rPr>
      </w:pPr>
    </w:p>
    <w:p w:rsidR="00C449ED" w:rsidRPr="00DE4C56" w:rsidRDefault="00C449ED" w:rsidP="00DE4C56">
      <w:pPr>
        <w:spacing w:after="120" w:line="360" w:lineRule="auto"/>
        <w:ind w:left="0" w:firstLine="360"/>
        <w:jc w:val="both"/>
        <w:rPr>
          <w:rStyle w:val="Strong"/>
          <w:rFonts w:cs="Arial"/>
          <w:sz w:val="26"/>
          <w:szCs w:val="26"/>
        </w:rPr>
      </w:pPr>
    </w:p>
    <w:p w:rsidR="00C449ED" w:rsidRPr="00DE4C56" w:rsidRDefault="00C449ED" w:rsidP="00DE4C56">
      <w:pPr>
        <w:spacing w:after="120" w:line="360" w:lineRule="auto"/>
        <w:ind w:left="0" w:firstLine="360"/>
        <w:jc w:val="both"/>
        <w:rPr>
          <w:rStyle w:val="Strong"/>
          <w:rFonts w:cs="Arial"/>
          <w:sz w:val="26"/>
          <w:szCs w:val="26"/>
        </w:rPr>
      </w:pPr>
    </w:p>
    <w:p w:rsidR="00C449ED" w:rsidRPr="00DE4C56" w:rsidRDefault="00C449ED" w:rsidP="00DE4C56">
      <w:pPr>
        <w:spacing w:after="120" w:line="360" w:lineRule="auto"/>
        <w:ind w:left="0" w:firstLine="360"/>
        <w:jc w:val="both"/>
        <w:rPr>
          <w:rStyle w:val="Strong"/>
          <w:rFonts w:cs="Arial"/>
          <w:sz w:val="26"/>
          <w:szCs w:val="26"/>
        </w:rPr>
      </w:pPr>
    </w:p>
    <w:p w:rsidR="00C449ED" w:rsidRPr="00DE4C56" w:rsidRDefault="00C449ED" w:rsidP="00DE4C56">
      <w:pPr>
        <w:spacing w:after="120" w:line="360" w:lineRule="auto"/>
        <w:ind w:left="0" w:firstLine="360"/>
        <w:jc w:val="both"/>
        <w:rPr>
          <w:rStyle w:val="Strong"/>
          <w:rFonts w:cs="Arial"/>
          <w:sz w:val="26"/>
          <w:szCs w:val="26"/>
        </w:rPr>
      </w:pPr>
    </w:p>
    <w:p w:rsidR="00C449ED" w:rsidRPr="00DE4C56" w:rsidRDefault="00C449ED" w:rsidP="00DE4C56">
      <w:pPr>
        <w:spacing w:after="120" w:line="360" w:lineRule="auto"/>
        <w:ind w:left="0" w:firstLine="360"/>
        <w:jc w:val="both"/>
        <w:rPr>
          <w:rStyle w:val="Strong"/>
          <w:rFonts w:cs="Arial"/>
          <w:sz w:val="26"/>
          <w:szCs w:val="26"/>
        </w:rPr>
      </w:pPr>
    </w:p>
    <w:p w:rsidR="00C449ED" w:rsidRPr="00DE4C56" w:rsidRDefault="00C449ED" w:rsidP="00DE4C56">
      <w:pPr>
        <w:spacing w:after="120" w:line="360" w:lineRule="auto"/>
        <w:ind w:left="0" w:firstLine="360"/>
        <w:jc w:val="both"/>
        <w:rPr>
          <w:rStyle w:val="Strong"/>
          <w:rFonts w:cs="Arial"/>
          <w:sz w:val="26"/>
          <w:szCs w:val="26"/>
        </w:rPr>
      </w:pPr>
    </w:p>
    <w:p w:rsidR="00C449ED" w:rsidRPr="00DE4C56" w:rsidRDefault="00C449ED" w:rsidP="00DE4C56">
      <w:pPr>
        <w:spacing w:after="120" w:line="360" w:lineRule="auto"/>
        <w:ind w:left="0" w:firstLine="360"/>
        <w:jc w:val="both"/>
        <w:rPr>
          <w:rStyle w:val="Strong"/>
          <w:rFonts w:cs="Arial"/>
          <w:sz w:val="26"/>
          <w:szCs w:val="26"/>
        </w:rPr>
      </w:pPr>
    </w:p>
    <w:p w:rsidR="00C449ED" w:rsidRPr="00DE4C56" w:rsidRDefault="00C449ED" w:rsidP="00DE4C56">
      <w:pPr>
        <w:spacing w:after="120" w:line="360" w:lineRule="auto"/>
        <w:ind w:left="0" w:firstLine="360"/>
        <w:jc w:val="both"/>
        <w:rPr>
          <w:rStyle w:val="Strong"/>
          <w:rFonts w:cs="Arial"/>
          <w:sz w:val="26"/>
          <w:szCs w:val="26"/>
        </w:rPr>
      </w:pPr>
    </w:p>
    <w:p w:rsidR="00C449ED" w:rsidRPr="00DE4C56" w:rsidRDefault="00C449ED" w:rsidP="00DE4C56">
      <w:pPr>
        <w:spacing w:after="120" w:line="360" w:lineRule="auto"/>
        <w:ind w:left="0" w:firstLine="360"/>
        <w:jc w:val="both"/>
        <w:rPr>
          <w:rStyle w:val="Strong"/>
          <w:rFonts w:cs="Arial"/>
          <w:sz w:val="26"/>
          <w:szCs w:val="26"/>
        </w:rPr>
      </w:pPr>
    </w:p>
    <w:p w:rsidR="00C449ED" w:rsidRPr="00DE4C56" w:rsidRDefault="00C449ED" w:rsidP="00DE4C56">
      <w:pPr>
        <w:spacing w:after="120" w:line="360" w:lineRule="auto"/>
        <w:ind w:left="0" w:firstLine="360"/>
        <w:jc w:val="both"/>
        <w:rPr>
          <w:rStyle w:val="Strong"/>
          <w:rFonts w:cs="Arial"/>
          <w:sz w:val="26"/>
          <w:szCs w:val="26"/>
        </w:rPr>
      </w:pPr>
    </w:p>
    <w:p w:rsidR="00C449ED" w:rsidRPr="00DE4C56" w:rsidRDefault="00C449ED" w:rsidP="00DE4C56">
      <w:pPr>
        <w:spacing w:after="120" w:line="360" w:lineRule="auto"/>
        <w:ind w:left="0" w:firstLine="360"/>
        <w:jc w:val="both"/>
        <w:rPr>
          <w:rStyle w:val="Strong"/>
          <w:rFonts w:cs="Arial"/>
          <w:sz w:val="26"/>
          <w:szCs w:val="26"/>
        </w:rPr>
      </w:pPr>
    </w:p>
    <w:p w:rsidR="00C449ED" w:rsidRPr="00DE4C56" w:rsidRDefault="00C449ED" w:rsidP="00DE4C56">
      <w:pPr>
        <w:spacing w:after="120" w:line="360" w:lineRule="auto"/>
        <w:ind w:left="0" w:firstLine="360"/>
        <w:jc w:val="both"/>
        <w:rPr>
          <w:rStyle w:val="Strong"/>
          <w:rFonts w:cs="Arial"/>
          <w:sz w:val="26"/>
          <w:szCs w:val="26"/>
        </w:rPr>
      </w:pPr>
    </w:p>
    <w:p w:rsidR="000B373E" w:rsidRPr="00DE4C56" w:rsidRDefault="000B373E" w:rsidP="009F7A2B">
      <w:pPr>
        <w:spacing w:line="360" w:lineRule="auto"/>
        <w:ind w:left="0" w:firstLine="0"/>
        <w:jc w:val="both"/>
        <w:rPr>
          <w:rFonts w:cs="Arial"/>
          <w:sz w:val="26"/>
          <w:szCs w:val="26"/>
        </w:rPr>
      </w:pPr>
    </w:p>
    <w:p w:rsidR="00014B1A" w:rsidRPr="00DE4C56" w:rsidRDefault="00014B1A" w:rsidP="004C4C9C">
      <w:pPr>
        <w:pStyle w:val="Heading1"/>
        <w:rPr>
          <w:rFonts w:cs="Arial"/>
          <w:sz w:val="26"/>
          <w:szCs w:val="26"/>
        </w:rPr>
      </w:pPr>
      <w:bookmarkStart w:id="0" w:name="_Toc25754325"/>
      <w:r w:rsidRPr="00DE4C56">
        <w:rPr>
          <w:rFonts w:cs="Arial"/>
          <w:sz w:val="26"/>
          <w:szCs w:val="26"/>
        </w:rPr>
        <w:t>Content</w:t>
      </w:r>
      <w:r w:rsidR="00DD19BF" w:rsidRPr="00DE4C56">
        <w:rPr>
          <w:rFonts w:cs="Arial"/>
          <w:sz w:val="26"/>
          <w:szCs w:val="26"/>
        </w:rPr>
        <w:t xml:space="preserve"> Page </w:t>
      </w:r>
      <w:r w:rsidR="00DD19BF" w:rsidRPr="00DE4C56">
        <w:rPr>
          <w:rFonts w:cs="Arial"/>
          <w:i/>
          <w:sz w:val="26"/>
          <w:szCs w:val="26"/>
        </w:rPr>
        <w:t>Halo Đà Nẵng</w:t>
      </w:r>
      <w:bookmarkEnd w:id="0"/>
    </w:p>
    <w:p w:rsidR="00DD19BF" w:rsidRPr="00DE4C56" w:rsidRDefault="00DD19BF" w:rsidP="00DE4C56">
      <w:pPr>
        <w:spacing w:before="240" w:line="360" w:lineRule="auto"/>
        <w:ind w:left="0" w:firstLine="360"/>
        <w:jc w:val="both"/>
        <w:rPr>
          <w:rFonts w:cs="Arial"/>
          <w:b/>
          <w:sz w:val="26"/>
          <w:szCs w:val="26"/>
        </w:rPr>
      </w:pPr>
      <w:r w:rsidRPr="00DE4C56">
        <w:rPr>
          <w:rFonts w:cs="Arial"/>
          <w:b/>
          <w:sz w:val="26"/>
          <w:szCs w:val="26"/>
        </w:rPr>
        <w:t xml:space="preserve">Black Friday: Đến MM </w:t>
      </w:r>
      <w:r w:rsidR="00ED7DD3">
        <w:rPr>
          <w:rFonts w:cs="Arial"/>
          <w:b/>
          <w:sz w:val="26"/>
          <w:szCs w:val="26"/>
        </w:rPr>
        <w:t>MEGA MARKET ĐÀ NẴNG ngay!!! Ưu đãi GIỜ VÀNG - GIÁ SẬP SÀN</w:t>
      </w:r>
    </w:p>
    <w:p w:rsidR="00DD19BF" w:rsidRPr="00DE4C56" w:rsidRDefault="00DD19BF" w:rsidP="00DE4C56">
      <w:pPr>
        <w:spacing w:before="240" w:line="360" w:lineRule="auto"/>
        <w:ind w:left="0" w:firstLine="360"/>
        <w:jc w:val="both"/>
        <w:rPr>
          <w:rFonts w:cs="Arial"/>
          <w:sz w:val="26"/>
          <w:szCs w:val="26"/>
        </w:rPr>
      </w:pPr>
      <w:r w:rsidRPr="00DE4C56">
        <w:rPr>
          <w:rFonts w:cs="Arial"/>
          <w:sz w:val="26"/>
          <w:szCs w:val="26"/>
        </w:rPr>
        <w:t>Black Friday 29/11 này các mem Đà Nẵng đã biết tin gì chưa?!? Tại MM Mega Market Đà Nẵng sẽ diễn ra chương trình "GIỜ VÀNG – GIÁ SẬP SÀN" với hàng ngàn mặt hàng khuyến mãi vô cùng hấp dẫn!!!</w:t>
      </w:r>
    </w:p>
    <w:p w:rsidR="00ED7DD3" w:rsidRPr="00ED7DD3" w:rsidRDefault="00ED7DD3" w:rsidP="00DE4C56">
      <w:pPr>
        <w:spacing w:before="240" w:line="360" w:lineRule="auto"/>
        <w:ind w:left="0" w:firstLine="360"/>
        <w:jc w:val="both"/>
        <w:rPr>
          <w:rFonts w:cs="Arial"/>
          <w:sz w:val="26"/>
          <w:szCs w:val="26"/>
        </w:rPr>
      </w:pPr>
      <w:r>
        <w:rPr>
          <w:rFonts w:cs="Arial"/>
          <w:sz w:val="26"/>
          <w:szCs w:val="26"/>
        </w:rPr>
        <w:t xml:space="preserve">Giảm giá </w:t>
      </w:r>
      <w:r w:rsidR="00DD19BF" w:rsidRPr="00ED7DD3">
        <w:rPr>
          <w:rFonts w:cs="Arial"/>
          <w:sz w:val="26"/>
          <w:szCs w:val="26"/>
        </w:rPr>
        <w:t xml:space="preserve">DUY NHẤT </w:t>
      </w:r>
      <w:r>
        <w:rPr>
          <w:rFonts w:cs="Arial"/>
          <w:sz w:val="26"/>
          <w:szCs w:val="26"/>
        </w:rPr>
        <w:t xml:space="preserve">TRONG </w:t>
      </w:r>
      <w:r w:rsidR="00DD19BF" w:rsidRPr="00ED7DD3">
        <w:rPr>
          <w:rFonts w:cs="Arial"/>
          <w:sz w:val="26"/>
          <w:szCs w:val="26"/>
        </w:rPr>
        <w:t>NGÀY 29/11/2019 các mặt hàng</w:t>
      </w:r>
      <w:r>
        <w:rPr>
          <w:rFonts w:cs="Arial"/>
          <w:sz w:val="26"/>
          <w:szCs w:val="26"/>
        </w:rPr>
        <w:t>:</w:t>
      </w:r>
      <w:r w:rsidR="00DD19BF" w:rsidRPr="00ED7DD3">
        <w:rPr>
          <w:rFonts w:cs="Arial"/>
          <w:sz w:val="26"/>
          <w:szCs w:val="26"/>
        </w:rPr>
        <w:t xml:space="preserve"> </w:t>
      </w:r>
    </w:p>
    <w:p w:rsidR="00ED7DD3" w:rsidRPr="00ED7DD3" w:rsidRDefault="00ED7DD3" w:rsidP="00DE4C56">
      <w:pPr>
        <w:spacing w:before="240" w:line="360" w:lineRule="auto"/>
        <w:ind w:left="0" w:firstLine="360"/>
        <w:jc w:val="both"/>
        <w:rPr>
          <w:rFonts w:cs="Arial"/>
          <w:b/>
          <w:sz w:val="26"/>
          <w:szCs w:val="26"/>
        </w:rPr>
      </w:pPr>
      <w:r w:rsidRPr="00ED7DD3">
        <w:rPr>
          <w:rFonts w:cs="Arial"/>
          <w:color w:val="1C1E21"/>
          <w:sz w:val="26"/>
          <w:szCs w:val="26"/>
          <w:shd w:val="clear" w:color="auto" w:fill="FFFFFF"/>
        </w:rPr>
        <w:t xml:space="preserve">LED Smart </w:t>
      </w:r>
      <w:r w:rsidRPr="00ED7DD3">
        <w:rPr>
          <w:rFonts w:cs="Arial"/>
          <w:sz w:val="26"/>
          <w:szCs w:val="26"/>
        </w:rPr>
        <w:t xml:space="preserve">#Tivi </w:t>
      </w:r>
      <w:r w:rsidRPr="00ED7DD3">
        <w:rPr>
          <w:rFonts w:cs="Arial"/>
          <w:color w:val="1C1E21"/>
          <w:sz w:val="26"/>
          <w:szCs w:val="26"/>
          <w:shd w:val="clear" w:color="auto" w:fill="FFFFFF"/>
        </w:rPr>
        <w:t>Samsung</w:t>
      </w:r>
      <w:r w:rsidRPr="00ED7DD3">
        <w:rPr>
          <w:rFonts w:cs="Arial"/>
          <w:color w:val="FF0000"/>
          <w:sz w:val="26"/>
          <w:szCs w:val="26"/>
          <w:lang w:eastAsia="zh-CN"/>
        </w:rPr>
        <w:t xml:space="preserve"> </w:t>
      </w:r>
      <w:r w:rsidRPr="00ED7DD3">
        <w:rPr>
          <w:rFonts w:cs="Arial"/>
          <w:b/>
          <w:sz w:val="26"/>
          <w:szCs w:val="26"/>
          <w:lang w:eastAsia="zh-CN"/>
        </w:rPr>
        <w:t>1.999</w:t>
      </w:r>
      <w:r w:rsidR="009F7A2B">
        <w:rPr>
          <w:rFonts w:cs="Arial"/>
          <w:b/>
          <w:sz w:val="26"/>
          <w:szCs w:val="26"/>
          <w:lang w:eastAsia="zh-CN"/>
        </w:rPr>
        <w:t>k</w:t>
      </w:r>
    </w:p>
    <w:p w:rsidR="00ED7DD3" w:rsidRPr="00ED7DD3" w:rsidRDefault="00DD19BF" w:rsidP="00DE4C56">
      <w:pPr>
        <w:spacing w:before="240" w:line="360" w:lineRule="auto"/>
        <w:ind w:left="0" w:firstLine="360"/>
        <w:jc w:val="both"/>
        <w:rPr>
          <w:rFonts w:cs="Arial"/>
          <w:sz w:val="26"/>
          <w:szCs w:val="26"/>
        </w:rPr>
      </w:pPr>
      <w:r w:rsidRPr="00ED7DD3">
        <w:rPr>
          <w:rFonts w:cs="Arial"/>
          <w:sz w:val="26"/>
          <w:szCs w:val="26"/>
        </w:rPr>
        <w:t xml:space="preserve">#LòViSóng </w:t>
      </w:r>
      <w:r w:rsidR="00ED7DD3" w:rsidRPr="00ED7DD3">
        <w:rPr>
          <w:rFonts w:cs="Arial"/>
          <w:color w:val="1C1E21"/>
          <w:sz w:val="26"/>
          <w:szCs w:val="26"/>
          <w:shd w:val="clear" w:color="auto" w:fill="FFFFFF"/>
        </w:rPr>
        <w:t xml:space="preserve">Sharp </w:t>
      </w:r>
      <w:r w:rsidR="00ED7DD3" w:rsidRPr="00ED7DD3">
        <w:rPr>
          <w:rFonts w:cs="Arial"/>
          <w:b/>
          <w:color w:val="1C1E21"/>
          <w:sz w:val="26"/>
          <w:szCs w:val="26"/>
          <w:shd w:val="clear" w:color="auto" w:fill="FFFFFF"/>
        </w:rPr>
        <w:t>499</w:t>
      </w:r>
      <w:r w:rsidR="009F7A2B">
        <w:rPr>
          <w:rFonts w:cs="Arial"/>
          <w:b/>
          <w:color w:val="1C1E21"/>
          <w:sz w:val="26"/>
          <w:szCs w:val="26"/>
          <w:shd w:val="clear" w:color="auto" w:fill="FFFFFF"/>
        </w:rPr>
        <w:t>k</w:t>
      </w:r>
    </w:p>
    <w:p w:rsidR="00ED7DD3" w:rsidRPr="00ED7DD3" w:rsidRDefault="00DD19BF" w:rsidP="00DE4C56">
      <w:pPr>
        <w:spacing w:before="240" w:line="360" w:lineRule="auto"/>
        <w:ind w:left="0" w:firstLine="360"/>
        <w:jc w:val="both"/>
        <w:rPr>
          <w:rFonts w:cs="Arial"/>
          <w:sz w:val="26"/>
          <w:szCs w:val="26"/>
        </w:rPr>
      </w:pPr>
      <w:r w:rsidRPr="00ED7DD3">
        <w:rPr>
          <w:rFonts w:cs="Arial"/>
          <w:sz w:val="26"/>
          <w:szCs w:val="26"/>
        </w:rPr>
        <w:t>#NồiChiên</w:t>
      </w:r>
      <w:r w:rsidR="00ED7DD3" w:rsidRPr="00ED7DD3">
        <w:rPr>
          <w:rFonts w:cs="Arial"/>
          <w:sz w:val="26"/>
          <w:szCs w:val="26"/>
        </w:rPr>
        <w:t xml:space="preserve"> </w:t>
      </w:r>
      <w:r w:rsidR="00ED7DD3" w:rsidRPr="00ED7DD3">
        <w:rPr>
          <w:rFonts w:ascii="Helvetica" w:hAnsi="Helvetica" w:cs="Helvetica"/>
          <w:color w:val="1C1E21"/>
          <w:sz w:val="26"/>
          <w:szCs w:val="26"/>
          <w:shd w:val="clear" w:color="auto" w:fill="FFFFFF"/>
        </w:rPr>
        <w:t>Philips</w:t>
      </w:r>
      <w:r w:rsidRPr="00ED7DD3">
        <w:rPr>
          <w:rFonts w:cs="Arial"/>
          <w:sz w:val="26"/>
          <w:szCs w:val="26"/>
        </w:rPr>
        <w:t xml:space="preserve"> </w:t>
      </w:r>
      <w:r w:rsidR="00ED7DD3" w:rsidRPr="00ED7DD3">
        <w:rPr>
          <w:rFonts w:cs="Arial"/>
          <w:b/>
          <w:color w:val="1C1E21"/>
          <w:sz w:val="26"/>
          <w:szCs w:val="26"/>
          <w:shd w:val="clear" w:color="auto" w:fill="FFFFFF"/>
        </w:rPr>
        <w:t>999</w:t>
      </w:r>
      <w:r w:rsidR="009F7A2B">
        <w:rPr>
          <w:rFonts w:cs="Arial"/>
          <w:b/>
          <w:color w:val="1C1E21"/>
          <w:sz w:val="26"/>
          <w:szCs w:val="26"/>
          <w:shd w:val="clear" w:color="auto" w:fill="FFFFFF"/>
        </w:rPr>
        <w:t>k</w:t>
      </w:r>
    </w:p>
    <w:p w:rsidR="00ED7DD3" w:rsidRPr="00ED7DD3" w:rsidRDefault="00DD19BF" w:rsidP="00DE4C56">
      <w:pPr>
        <w:spacing w:before="240" w:line="360" w:lineRule="auto"/>
        <w:ind w:left="0" w:firstLine="360"/>
        <w:jc w:val="both"/>
        <w:rPr>
          <w:rFonts w:cs="Arial"/>
          <w:sz w:val="26"/>
          <w:szCs w:val="26"/>
        </w:rPr>
      </w:pPr>
      <w:r w:rsidRPr="00ED7DD3">
        <w:rPr>
          <w:rFonts w:cs="Arial"/>
          <w:sz w:val="26"/>
          <w:szCs w:val="26"/>
        </w:rPr>
        <w:t xml:space="preserve">#BếpĐiệnTừ </w:t>
      </w:r>
      <w:r w:rsidR="00ED7DD3" w:rsidRPr="00ED7DD3">
        <w:rPr>
          <w:rFonts w:ascii="Helvetica" w:hAnsi="Helvetica" w:cs="Helvetica"/>
          <w:color w:val="1C1E21"/>
          <w:sz w:val="26"/>
          <w:szCs w:val="26"/>
          <w:shd w:val="clear" w:color="auto" w:fill="FFFFFF"/>
        </w:rPr>
        <w:t xml:space="preserve">Midea </w:t>
      </w:r>
      <w:r w:rsidR="00ED7DD3" w:rsidRPr="00ED7DD3">
        <w:rPr>
          <w:rFonts w:ascii="Helvetica" w:hAnsi="Helvetica" w:cs="Helvetica"/>
          <w:b/>
          <w:color w:val="1C1E21"/>
          <w:sz w:val="26"/>
          <w:szCs w:val="26"/>
          <w:shd w:val="clear" w:color="auto" w:fill="FFFFFF"/>
        </w:rPr>
        <w:t>199</w:t>
      </w:r>
      <w:r w:rsidR="009F7A2B">
        <w:rPr>
          <w:rFonts w:ascii="Helvetica" w:hAnsi="Helvetica" w:cs="Helvetica"/>
          <w:b/>
          <w:color w:val="1C1E21"/>
          <w:sz w:val="26"/>
          <w:szCs w:val="26"/>
          <w:shd w:val="clear" w:color="auto" w:fill="FFFFFF"/>
        </w:rPr>
        <w:t>k</w:t>
      </w:r>
    </w:p>
    <w:p w:rsidR="00ED7DD3" w:rsidRPr="00ED7DD3" w:rsidRDefault="00ED7DD3" w:rsidP="00ED7DD3">
      <w:pPr>
        <w:spacing w:before="240" w:line="360" w:lineRule="auto"/>
        <w:ind w:left="0" w:firstLine="360"/>
        <w:jc w:val="both"/>
        <w:rPr>
          <w:rFonts w:cs="Arial"/>
          <w:sz w:val="26"/>
          <w:szCs w:val="26"/>
        </w:rPr>
      </w:pPr>
      <w:r w:rsidRPr="00ED7DD3">
        <w:rPr>
          <w:rFonts w:cs="Arial"/>
          <w:sz w:val="26"/>
          <w:szCs w:val="26"/>
        </w:rPr>
        <w:t xml:space="preserve">#ValiSakos </w:t>
      </w:r>
      <w:r w:rsidRPr="00ED7DD3">
        <w:rPr>
          <w:rFonts w:ascii="Helvetica" w:hAnsi="Helvetica" w:cs="Helvetica"/>
          <w:b/>
          <w:color w:val="1C1E21"/>
          <w:sz w:val="26"/>
          <w:szCs w:val="26"/>
          <w:shd w:val="clear" w:color="auto" w:fill="FFFFFF"/>
        </w:rPr>
        <w:t>399</w:t>
      </w:r>
      <w:r w:rsidR="009F7A2B">
        <w:rPr>
          <w:rFonts w:ascii="Helvetica" w:hAnsi="Helvetica" w:cs="Helvetica"/>
          <w:b/>
          <w:color w:val="1C1E21"/>
          <w:sz w:val="26"/>
          <w:szCs w:val="26"/>
          <w:shd w:val="clear" w:color="auto" w:fill="FFFFFF"/>
        </w:rPr>
        <w:t>k</w:t>
      </w:r>
    </w:p>
    <w:p w:rsidR="00ED7DD3" w:rsidRPr="00ED7DD3" w:rsidRDefault="00ED7DD3" w:rsidP="00ED7DD3">
      <w:pPr>
        <w:spacing w:before="240" w:line="360" w:lineRule="auto"/>
        <w:ind w:left="0" w:firstLine="360"/>
        <w:jc w:val="both"/>
        <w:rPr>
          <w:rFonts w:cs="Arial"/>
          <w:sz w:val="26"/>
          <w:szCs w:val="26"/>
        </w:rPr>
      </w:pPr>
      <w:r w:rsidRPr="00ED7DD3">
        <w:rPr>
          <w:rFonts w:cs="Arial"/>
          <w:sz w:val="26"/>
          <w:szCs w:val="26"/>
        </w:rPr>
        <w:t>…</w:t>
      </w:r>
      <w:r w:rsidR="009F7A2B">
        <w:rPr>
          <w:rFonts w:cs="Arial"/>
          <w:sz w:val="26"/>
          <w:szCs w:val="26"/>
        </w:rPr>
        <w:t xml:space="preserve"> cùng hàng ngàn </w:t>
      </w:r>
      <w:r w:rsidR="009F7A2B" w:rsidRPr="00DE4C56">
        <w:rPr>
          <w:rFonts w:cs="Arial"/>
          <w:sz w:val="26"/>
          <w:szCs w:val="26"/>
        </w:rPr>
        <w:t>mặt hàng phong phú và chất lượng</w:t>
      </w:r>
      <w:r w:rsidR="009F7A2B">
        <w:rPr>
          <w:rFonts w:cs="Arial"/>
          <w:sz w:val="26"/>
          <w:szCs w:val="26"/>
        </w:rPr>
        <w:t xml:space="preserve"> khác với giá cực kỳ ưu đãi, đảm bảo sẽ thỏa mãn</w:t>
      </w:r>
      <w:r w:rsidR="006970AB">
        <w:rPr>
          <w:rFonts w:cs="Arial"/>
          <w:sz w:val="26"/>
          <w:szCs w:val="26"/>
        </w:rPr>
        <w:t xml:space="preserve"> nhu cầu mua sắm của các mem nhé!</w:t>
      </w:r>
    </w:p>
    <w:p w:rsidR="00DD19BF" w:rsidRPr="00DE4C56" w:rsidRDefault="00DD19BF" w:rsidP="00DE4C56">
      <w:pPr>
        <w:spacing w:before="240" w:line="360" w:lineRule="auto"/>
        <w:ind w:left="0" w:firstLine="360"/>
        <w:jc w:val="both"/>
        <w:rPr>
          <w:rFonts w:cs="Arial"/>
          <w:sz w:val="26"/>
          <w:szCs w:val="26"/>
        </w:rPr>
      </w:pPr>
      <w:r w:rsidRPr="00DE4C56">
        <w:rPr>
          <w:rFonts w:cs="Arial"/>
          <w:sz w:val="26"/>
          <w:szCs w:val="26"/>
        </w:rPr>
        <w:t>Đây là cơ hội mua sắm lớn nhất và tốt nhất tại MM Mega Market cho các mem Đà Nẵng trước Tết 2020 đó.</w:t>
      </w:r>
    </w:p>
    <w:p w:rsidR="00DD19BF" w:rsidRPr="00DE4C56" w:rsidRDefault="00DD19BF" w:rsidP="00DE4C56">
      <w:pPr>
        <w:spacing w:before="240" w:line="360" w:lineRule="auto"/>
        <w:ind w:left="0" w:firstLine="360"/>
        <w:jc w:val="both"/>
        <w:rPr>
          <w:rFonts w:cs="Arial"/>
          <w:sz w:val="26"/>
          <w:szCs w:val="26"/>
        </w:rPr>
      </w:pPr>
      <w:r w:rsidRPr="00DE4C56">
        <w:rPr>
          <w:rFonts w:cs="Arial"/>
          <w:sz w:val="26"/>
          <w:szCs w:val="26"/>
        </w:rPr>
        <w:t>Còn chần chừ gì nữa mà không đến MM Mega Market Đà Nẵng ngay để chọn cho mình những mặt hàng với mức giá Black Friday cực kỳ hấp dẫn nhé!</w:t>
      </w:r>
    </w:p>
    <w:p w:rsidR="00DD19BF" w:rsidRPr="00DE4C56" w:rsidRDefault="00DD19BF" w:rsidP="00DE4C56">
      <w:pPr>
        <w:spacing w:before="240" w:line="360" w:lineRule="auto"/>
        <w:ind w:left="0" w:firstLine="360"/>
        <w:jc w:val="both"/>
        <w:rPr>
          <w:rFonts w:cs="Arial"/>
          <w:sz w:val="26"/>
          <w:szCs w:val="26"/>
        </w:rPr>
      </w:pPr>
      <w:r w:rsidRPr="00DE4C56">
        <w:rPr>
          <w:rFonts w:cs="Arial"/>
          <w:sz w:val="26"/>
          <w:szCs w:val="26"/>
        </w:rPr>
        <w:t>Vào xem ngay cho nóng các mặt hàng khuyến mãi tại đây: http://bit.ly/35Axknt</w:t>
      </w:r>
    </w:p>
    <w:p w:rsidR="00014B1A" w:rsidRPr="00DE4C56" w:rsidRDefault="00DD19BF" w:rsidP="00DE4C56">
      <w:pPr>
        <w:spacing w:line="360" w:lineRule="auto"/>
        <w:ind w:left="0" w:firstLine="360"/>
        <w:jc w:val="both"/>
        <w:rPr>
          <w:rFonts w:cs="Arial"/>
          <w:sz w:val="26"/>
          <w:szCs w:val="26"/>
        </w:rPr>
      </w:pPr>
      <w:r w:rsidRPr="00DE4C56">
        <w:rPr>
          <w:rFonts w:cs="Arial"/>
          <w:sz w:val="26"/>
          <w:szCs w:val="26"/>
        </w:rPr>
        <w:t>#MMDaNang  #ĐónBLACKFRIDAY #Muaquàmêsay</w:t>
      </w:r>
    </w:p>
    <w:p w:rsidR="00DD19BF" w:rsidRPr="00DE4C56" w:rsidRDefault="00DD19BF" w:rsidP="00DE4C56">
      <w:pPr>
        <w:spacing w:after="0" w:line="360" w:lineRule="auto"/>
        <w:ind w:left="0" w:firstLine="360"/>
        <w:jc w:val="both"/>
        <w:rPr>
          <w:rFonts w:cs="Arial"/>
          <w:sz w:val="26"/>
          <w:szCs w:val="26"/>
        </w:rPr>
      </w:pPr>
      <w:r w:rsidRPr="00DE4C56">
        <w:rPr>
          <w:rFonts w:cs="Arial"/>
          <w:sz w:val="26"/>
          <w:szCs w:val="26"/>
        </w:rPr>
        <w:br w:type="page"/>
      </w:r>
    </w:p>
    <w:p w:rsidR="00014B1A" w:rsidRPr="004C4C9C" w:rsidRDefault="00DD19BF" w:rsidP="004C4C9C">
      <w:pPr>
        <w:pStyle w:val="Heading1"/>
        <w:rPr>
          <w:rFonts w:cs="Arial"/>
          <w:i/>
          <w:sz w:val="26"/>
          <w:szCs w:val="26"/>
        </w:rPr>
      </w:pPr>
      <w:bookmarkStart w:id="1" w:name="_Toc25754326"/>
      <w:r w:rsidRPr="004C4C9C">
        <w:rPr>
          <w:rFonts w:cs="Arial"/>
          <w:sz w:val="26"/>
          <w:szCs w:val="26"/>
        </w:rPr>
        <w:lastRenderedPageBreak/>
        <w:t xml:space="preserve">Content Page </w:t>
      </w:r>
      <w:r w:rsidRPr="004C4C9C">
        <w:rPr>
          <w:rFonts w:cs="Arial"/>
          <w:i/>
          <w:sz w:val="26"/>
          <w:szCs w:val="26"/>
        </w:rPr>
        <w:t>Vũng Tàu</w:t>
      </w:r>
      <w:bookmarkEnd w:id="1"/>
    </w:p>
    <w:p w:rsidR="00DD19BF" w:rsidRPr="00DE4C56" w:rsidRDefault="00DD19BF" w:rsidP="00DE4C56">
      <w:pPr>
        <w:spacing w:before="240" w:line="360" w:lineRule="auto"/>
        <w:ind w:left="0" w:firstLine="360"/>
        <w:jc w:val="both"/>
        <w:rPr>
          <w:rFonts w:cs="Arial"/>
          <w:b/>
          <w:color w:val="00B0F0"/>
          <w:sz w:val="26"/>
          <w:szCs w:val="26"/>
        </w:rPr>
      </w:pPr>
      <w:r w:rsidRPr="00DE4C56">
        <w:rPr>
          <w:rFonts w:cs="Arial"/>
          <w:b/>
          <w:sz w:val="26"/>
          <w:szCs w:val="26"/>
        </w:rPr>
        <w:t>#BlackFriday này ai giảm giá qua được MM MEGA MARKET VŨNG TÀU</w:t>
      </w:r>
      <w:r w:rsidR="00610C43" w:rsidRPr="00DE4C56">
        <w:rPr>
          <w:rFonts w:cs="Arial"/>
          <w:b/>
          <w:sz w:val="26"/>
          <w:szCs w:val="26"/>
        </w:rPr>
        <w:t xml:space="preserve">? </w:t>
      </w:r>
      <w:r w:rsidR="009F7A2B">
        <w:rPr>
          <w:rFonts w:cs="Arial"/>
          <w:b/>
          <w:sz w:val="26"/>
          <w:szCs w:val="26"/>
        </w:rPr>
        <w:t>GIỜ VÀNG - GIÁ SẬP SÀN!</w:t>
      </w:r>
    </w:p>
    <w:p w:rsidR="00DD19BF" w:rsidRPr="00DE4C56" w:rsidRDefault="00DD19BF" w:rsidP="00DE4C56">
      <w:pPr>
        <w:spacing w:before="240" w:line="360" w:lineRule="auto"/>
        <w:ind w:left="0" w:firstLine="360"/>
        <w:jc w:val="both"/>
        <w:rPr>
          <w:rFonts w:cs="Arial"/>
          <w:sz w:val="26"/>
          <w:szCs w:val="26"/>
        </w:rPr>
      </w:pPr>
      <w:r w:rsidRPr="00DE4C56">
        <w:rPr>
          <w:rFonts w:cs="Arial"/>
          <w:sz w:val="26"/>
          <w:szCs w:val="26"/>
        </w:rPr>
        <w:t>Vào ngày 29/11/2019, tại MM Mega Market Vũng Tàu sẽ diễn ra chương trình "GIỜ VÀNG – GIÁ SẬP SÀN" với hàng ngàn mặt h</w:t>
      </w:r>
      <w:r w:rsidR="009F7A2B">
        <w:rPr>
          <w:rFonts w:cs="Arial"/>
          <w:sz w:val="26"/>
          <w:szCs w:val="26"/>
        </w:rPr>
        <w:t>àng siêu khuyến mãi.</w:t>
      </w:r>
    </w:p>
    <w:p w:rsidR="009F7A2B" w:rsidRDefault="00DD19BF" w:rsidP="00DE4C56">
      <w:pPr>
        <w:spacing w:before="240" w:line="360" w:lineRule="auto"/>
        <w:ind w:left="0" w:firstLine="360"/>
        <w:jc w:val="both"/>
        <w:rPr>
          <w:rFonts w:cs="Arial"/>
          <w:sz w:val="26"/>
          <w:szCs w:val="26"/>
        </w:rPr>
      </w:pPr>
      <w:r w:rsidRPr="00DE4C56">
        <w:rPr>
          <w:rFonts w:cs="Arial"/>
          <w:sz w:val="26"/>
          <w:szCs w:val="26"/>
        </w:rPr>
        <w:t>Đây là cơ hội mua sắm lớn nhất và tốt nhất tại MM Mega Market trước Tết 2020. Chỉ DUY NHẤT vào ngày 29/11, sở hữu ngay các mặt hàng</w:t>
      </w:r>
      <w:r w:rsidR="006970AB">
        <w:rPr>
          <w:rFonts w:cs="Arial"/>
          <w:sz w:val="26"/>
          <w:szCs w:val="26"/>
        </w:rPr>
        <w:t>:</w:t>
      </w:r>
    </w:p>
    <w:p w:rsidR="009F7A2B" w:rsidRPr="00ED7DD3" w:rsidRDefault="009F7A2B" w:rsidP="009F7A2B">
      <w:pPr>
        <w:spacing w:before="240" w:line="360" w:lineRule="auto"/>
        <w:ind w:left="0" w:firstLine="360"/>
        <w:jc w:val="both"/>
        <w:rPr>
          <w:rFonts w:cs="Arial"/>
          <w:b/>
          <w:sz w:val="26"/>
          <w:szCs w:val="26"/>
        </w:rPr>
      </w:pPr>
      <w:r w:rsidRPr="00ED7DD3">
        <w:rPr>
          <w:rFonts w:cs="Arial"/>
          <w:color w:val="1C1E21"/>
          <w:sz w:val="26"/>
          <w:szCs w:val="26"/>
          <w:shd w:val="clear" w:color="auto" w:fill="FFFFFF"/>
        </w:rPr>
        <w:t xml:space="preserve">LED Smart </w:t>
      </w:r>
      <w:r w:rsidRPr="00ED7DD3">
        <w:rPr>
          <w:rFonts w:cs="Arial"/>
          <w:sz w:val="26"/>
          <w:szCs w:val="26"/>
        </w:rPr>
        <w:t xml:space="preserve">#Tivi </w:t>
      </w:r>
      <w:r w:rsidRPr="00ED7DD3">
        <w:rPr>
          <w:rFonts w:cs="Arial"/>
          <w:color w:val="1C1E21"/>
          <w:sz w:val="26"/>
          <w:szCs w:val="26"/>
          <w:shd w:val="clear" w:color="auto" w:fill="FFFFFF"/>
        </w:rPr>
        <w:t>Samsung</w:t>
      </w:r>
      <w:r w:rsidRPr="00ED7DD3">
        <w:rPr>
          <w:rFonts w:cs="Arial"/>
          <w:color w:val="FF0000"/>
          <w:sz w:val="26"/>
          <w:szCs w:val="26"/>
          <w:lang w:eastAsia="zh-CN"/>
        </w:rPr>
        <w:t xml:space="preserve"> </w:t>
      </w:r>
      <w:r w:rsidRPr="00ED7DD3">
        <w:rPr>
          <w:rFonts w:cs="Arial"/>
          <w:b/>
          <w:sz w:val="26"/>
          <w:szCs w:val="26"/>
          <w:lang w:eastAsia="zh-CN"/>
        </w:rPr>
        <w:t>1.999</w:t>
      </w:r>
      <w:r>
        <w:rPr>
          <w:rFonts w:cs="Arial"/>
          <w:b/>
          <w:sz w:val="26"/>
          <w:szCs w:val="26"/>
          <w:lang w:eastAsia="zh-CN"/>
        </w:rPr>
        <w:t>k</w:t>
      </w:r>
    </w:p>
    <w:p w:rsidR="009F7A2B" w:rsidRPr="00ED7DD3" w:rsidRDefault="009F7A2B" w:rsidP="009F7A2B">
      <w:pPr>
        <w:spacing w:before="240" w:line="360" w:lineRule="auto"/>
        <w:ind w:left="0" w:firstLine="360"/>
        <w:jc w:val="both"/>
        <w:rPr>
          <w:rFonts w:cs="Arial"/>
          <w:sz w:val="26"/>
          <w:szCs w:val="26"/>
        </w:rPr>
      </w:pPr>
      <w:r w:rsidRPr="00ED7DD3">
        <w:rPr>
          <w:rFonts w:cs="Arial"/>
          <w:sz w:val="26"/>
          <w:szCs w:val="26"/>
        </w:rPr>
        <w:t xml:space="preserve">#LòViSóng </w:t>
      </w:r>
      <w:r w:rsidRPr="00ED7DD3">
        <w:rPr>
          <w:rFonts w:cs="Arial"/>
          <w:color w:val="1C1E21"/>
          <w:sz w:val="26"/>
          <w:szCs w:val="26"/>
          <w:shd w:val="clear" w:color="auto" w:fill="FFFFFF"/>
        </w:rPr>
        <w:t xml:space="preserve">Sharp </w:t>
      </w:r>
      <w:r w:rsidRPr="00ED7DD3">
        <w:rPr>
          <w:rFonts w:cs="Arial"/>
          <w:b/>
          <w:color w:val="1C1E21"/>
          <w:sz w:val="26"/>
          <w:szCs w:val="26"/>
          <w:shd w:val="clear" w:color="auto" w:fill="FFFFFF"/>
        </w:rPr>
        <w:t>499</w:t>
      </w:r>
      <w:r>
        <w:rPr>
          <w:rFonts w:cs="Arial"/>
          <w:b/>
          <w:color w:val="1C1E21"/>
          <w:sz w:val="26"/>
          <w:szCs w:val="26"/>
          <w:shd w:val="clear" w:color="auto" w:fill="FFFFFF"/>
        </w:rPr>
        <w:t>k</w:t>
      </w:r>
    </w:p>
    <w:p w:rsidR="009F7A2B" w:rsidRPr="00ED7DD3" w:rsidRDefault="009F7A2B" w:rsidP="009F7A2B">
      <w:pPr>
        <w:spacing w:before="240" w:line="360" w:lineRule="auto"/>
        <w:ind w:left="0" w:firstLine="360"/>
        <w:jc w:val="both"/>
        <w:rPr>
          <w:rFonts w:cs="Arial"/>
          <w:sz w:val="26"/>
          <w:szCs w:val="26"/>
        </w:rPr>
      </w:pPr>
      <w:r w:rsidRPr="00ED7DD3">
        <w:rPr>
          <w:rFonts w:cs="Arial"/>
          <w:sz w:val="26"/>
          <w:szCs w:val="26"/>
        </w:rPr>
        <w:t xml:space="preserve">#NồiChiên </w:t>
      </w:r>
      <w:r w:rsidRPr="00ED7DD3">
        <w:rPr>
          <w:rFonts w:ascii="Helvetica" w:hAnsi="Helvetica" w:cs="Helvetica"/>
          <w:color w:val="1C1E21"/>
          <w:sz w:val="26"/>
          <w:szCs w:val="26"/>
          <w:shd w:val="clear" w:color="auto" w:fill="FFFFFF"/>
        </w:rPr>
        <w:t>Philips</w:t>
      </w:r>
      <w:r w:rsidRPr="00ED7DD3">
        <w:rPr>
          <w:rFonts w:cs="Arial"/>
          <w:sz w:val="26"/>
          <w:szCs w:val="26"/>
        </w:rPr>
        <w:t xml:space="preserve"> </w:t>
      </w:r>
      <w:r w:rsidRPr="00ED7DD3">
        <w:rPr>
          <w:rFonts w:cs="Arial"/>
          <w:b/>
          <w:color w:val="1C1E21"/>
          <w:sz w:val="26"/>
          <w:szCs w:val="26"/>
          <w:shd w:val="clear" w:color="auto" w:fill="FFFFFF"/>
        </w:rPr>
        <w:t>999</w:t>
      </w:r>
      <w:r>
        <w:rPr>
          <w:rFonts w:cs="Arial"/>
          <w:b/>
          <w:color w:val="1C1E21"/>
          <w:sz w:val="26"/>
          <w:szCs w:val="26"/>
          <w:shd w:val="clear" w:color="auto" w:fill="FFFFFF"/>
        </w:rPr>
        <w:t>k</w:t>
      </w:r>
    </w:p>
    <w:p w:rsidR="009F7A2B" w:rsidRPr="00ED7DD3" w:rsidRDefault="009F7A2B" w:rsidP="009F7A2B">
      <w:pPr>
        <w:spacing w:before="240" w:line="360" w:lineRule="auto"/>
        <w:ind w:left="0" w:firstLine="360"/>
        <w:jc w:val="both"/>
        <w:rPr>
          <w:rFonts w:cs="Arial"/>
          <w:sz w:val="26"/>
          <w:szCs w:val="26"/>
        </w:rPr>
      </w:pPr>
      <w:r w:rsidRPr="00ED7DD3">
        <w:rPr>
          <w:rFonts w:cs="Arial"/>
          <w:sz w:val="26"/>
          <w:szCs w:val="26"/>
        </w:rPr>
        <w:t xml:space="preserve">#BếpĐiệnTừ </w:t>
      </w:r>
      <w:r w:rsidRPr="00ED7DD3">
        <w:rPr>
          <w:rFonts w:ascii="Helvetica" w:hAnsi="Helvetica" w:cs="Helvetica"/>
          <w:color w:val="1C1E21"/>
          <w:sz w:val="26"/>
          <w:szCs w:val="26"/>
          <w:shd w:val="clear" w:color="auto" w:fill="FFFFFF"/>
        </w:rPr>
        <w:t xml:space="preserve">Midea </w:t>
      </w:r>
      <w:r w:rsidRPr="00ED7DD3">
        <w:rPr>
          <w:rFonts w:ascii="Helvetica" w:hAnsi="Helvetica" w:cs="Helvetica"/>
          <w:b/>
          <w:color w:val="1C1E21"/>
          <w:sz w:val="26"/>
          <w:szCs w:val="26"/>
          <w:shd w:val="clear" w:color="auto" w:fill="FFFFFF"/>
        </w:rPr>
        <w:t>199</w:t>
      </w:r>
      <w:r>
        <w:rPr>
          <w:rFonts w:ascii="Helvetica" w:hAnsi="Helvetica" w:cs="Helvetica"/>
          <w:b/>
          <w:color w:val="1C1E21"/>
          <w:sz w:val="26"/>
          <w:szCs w:val="26"/>
          <w:shd w:val="clear" w:color="auto" w:fill="FFFFFF"/>
        </w:rPr>
        <w:t>k</w:t>
      </w:r>
    </w:p>
    <w:p w:rsidR="009F7A2B" w:rsidRPr="00ED7DD3" w:rsidRDefault="009F7A2B" w:rsidP="009F7A2B">
      <w:pPr>
        <w:spacing w:before="240" w:line="360" w:lineRule="auto"/>
        <w:ind w:left="0" w:firstLine="360"/>
        <w:jc w:val="both"/>
        <w:rPr>
          <w:rFonts w:cs="Arial"/>
          <w:sz w:val="26"/>
          <w:szCs w:val="26"/>
        </w:rPr>
      </w:pPr>
      <w:r w:rsidRPr="00ED7DD3">
        <w:rPr>
          <w:rFonts w:cs="Arial"/>
          <w:sz w:val="26"/>
          <w:szCs w:val="26"/>
        </w:rPr>
        <w:t xml:space="preserve">#ValiSakos </w:t>
      </w:r>
      <w:r w:rsidRPr="00ED7DD3">
        <w:rPr>
          <w:rFonts w:ascii="Helvetica" w:hAnsi="Helvetica" w:cs="Helvetica"/>
          <w:b/>
          <w:color w:val="1C1E21"/>
          <w:sz w:val="26"/>
          <w:szCs w:val="26"/>
          <w:shd w:val="clear" w:color="auto" w:fill="FFFFFF"/>
        </w:rPr>
        <w:t>399</w:t>
      </w:r>
      <w:r>
        <w:rPr>
          <w:rFonts w:ascii="Helvetica" w:hAnsi="Helvetica" w:cs="Helvetica"/>
          <w:b/>
          <w:color w:val="1C1E21"/>
          <w:sz w:val="26"/>
          <w:szCs w:val="26"/>
          <w:shd w:val="clear" w:color="auto" w:fill="FFFFFF"/>
        </w:rPr>
        <w:t>k</w:t>
      </w:r>
    </w:p>
    <w:p w:rsidR="009F7A2B" w:rsidRPr="00DE4C56" w:rsidRDefault="009F7A2B" w:rsidP="009F7A2B">
      <w:pPr>
        <w:spacing w:before="240" w:line="360" w:lineRule="auto"/>
        <w:ind w:left="0" w:firstLine="360"/>
        <w:jc w:val="both"/>
        <w:rPr>
          <w:rFonts w:cs="Arial"/>
          <w:sz w:val="26"/>
          <w:szCs w:val="26"/>
        </w:rPr>
      </w:pPr>
      <w:r w:rsidRPr="00ED7DD3">
        <w:rPr>
          <w:rFonts w:cs="Arial"/>
          <w:sz w:val="26"/>
          <w:szCs w:val="26"/>
        </w:rPr>
        <w:t>…</w:t>
      </w:r>
      <w:r>
        <w:rPr>
          <w:rFonts w:cs="Arial"/>
          <w:sz w:val="26"/>
          <w:szCs w:val="26"/>
        </w:rPr>
        <w:t xml:space="preserve"> cùng hàng ngàn </w:t>
      </w:r>
      <w:r w:rsidRPr="00DE4C56">
        <w:rPr>
          <w:rFonts w:cs="Arial"/>
          <w:sz w:val="26"/>
          <w:szCs w:val="26"/>
        </w:rPr>
        <w:t>mặt hàng phong phú và chất lượng</w:t>
      </w:r>
      <w:r>
        <w:rPr>
          <w:rFonts w:cs="Arial"/>
          <w:sz w:val="26"/>
          <w:szCs w:val="26"/>
        </w:rPr>
        <w:t xml:space="preserve"> khác với </w:t>
      </w:r>
      <w:r w:rsidRPr="00DE4C56">
        <w:rPr>
          <w:rFonts w:cs="Arial"/>
          <w:sz w:val="26"/>
          <w:szCs w:val="26"/>
        </w:rPr>
        <w:t>với mức giá ưu đãi hấp dẫn không ngờ.</w:t>
      </w:r>
    </w:p>
    <w:p w:rsidR="00DD19BF" w:rsidRPr="00DE4C56" w:rsidRDefault="00DD19BF" w:rsidP="00DE4C56">
      <w:pPr>
        <w:spacing w:before="240" w:line="360" w:lineRule="auto"/>
        <w:ind w:left="0" w:firstLine="360"/>
        <w:jc w:val="both"/>
        <w:rPr>
          <w:rFonts w:cs="Arial"/>
          <w:sz w:val="26"/>
          <w:szCs w:val="26"/>
        </w:rPr>
      </w:pPr>
      <w:r w:rsidRPr="00DE4C56">
        <w:rPr>
          <w:rFonts w:cs="Arial"/>
          <w:sz w:val="26"/>
          <w:szCs w:val="26"/>
        </w:rPr>
        <w:t>Còn chần chừ gì nữa mà không đến MM Mega Market Vũng Tàu ngay để chọn cho mình những mặt hàng với mức</w:t>
      </w:r>
      <w:r w:rsidR="009F7A2B">
        <w:rPr>
          <w:rFonts w:cs="Arial"/>
          <w:sz w:val="26"/>
          <w:szCs w:val="26"/>
        </w:rPr>
        <w:t xml:space="preserve"> giá Black Friday cực sốc</w:t>
      </w:r>
      <w:r w:rsidRPr="00DE4C56">
        <w:rPr>
          <w:rFonts w:cs="Arial"/>
          <w:sz w:val="26"/>
          <w:szCs w:val="26"/>
        </w:rPr>
        <w:t>!</w:t>
      </w:r>
    </w:p>
    <w:p w:rsidR="00DD19BF" w:rsidRPr="00DE4C56" w:rsidRDefault="00DD19BF" w:rsidP="00DE4C56">
      <w:pPr>
        <w:spacing w:before="240" w:line="360" w:lineRule="auto"/>
        <w:ind w:left="0" w:firstLine="360"/>
        <w:jc w:val="both"/>
        <w:rPr>
          <w:rFonts w:cs="Arial"/>
          <w:i/>
          <w:color w:val="00B0F0"/>
          <w:sz w:val="26"/>
          <w:szCs w:val="26"/>
        </w:rPr>
      </w:pPr>
      <w:r w:rsidRPr="00DE4C56">
        <w:rPr>
          <w:rFonts w:cs="Arial"/>
          <w:sz w:val="26"/>
          <w:szCs w:val="26"/>
        </w:rPr>
        <w:t>Vào xem ngay cho nóng các mặt hàng khuyến mãi tại đây: http://bit.ly/35Axknt</w:t>
      </w:r>
    </w:p>
    <w:p w:rsidR="00610C43" w:rsidRPr="00DE4C56" w:rsidRDefault="00DD19BF" w:rsidP="00DE4C56">
      <w:pPr>
        <w:spacing w:line="360" w:lineRule="auto"/>
        <w:ind w:left="0" w:firstLine="360"/>
        <w:jc w:val="both"/>
        <w:rPr>
          <w:rFonts w:cs="Arial"/>
          <w:sz w:val="26"/>
          <w:szCs w:val="26"/>
        </w:rPr>
      </w:pPr>
      <w:r w:rsidRPr="00DE4C56">
        <w:rPr>
          <w:rFonts w:cs="Arial"/>
          <w:sz w:val="26"/>
          <w:szCs w:val="26"/>
        </w:rPr>
        <w:t>#MMVungTau #ĐónBLACKFRIDAY #Muaquàmêsay</w:t>
      </w:r>
    </w:p>
    <w:p w:rsidR="00610C43" w:rsidRPr="00DE4C56" w:rsidRDefault="00610C43" w:rsidP="00DE4C56">
      <w:pPr>
        <w:spacing w:after="0" w:line="360" w:lineRule="auto"/>
        <w:ind w:left="0" w:firstLine="360"/>
        <w:jc w:val="both"/>
        <w:rPr>
          <w:rFonts w:cs="Arial"/>
          <w:sz w:val="26"/>
          <w:szCs w:val="26"/>
        </w:rPr>
      </w:pPr>
      <w:r w:rsidRPr="00DE4C56">
        <w:rPr>
          <w:rFonts w:cs="Arial"/>
          <w:sz w:val="26"/>
          <w:szCs w:val="26"/>
        </w:rPr>
        <w:br w:type="page"/>
      </w:r>
    </w:p>
    <w:p w:rsidR="00DE4C56" w:rsidRPr="00DE4C56" w:rsidRDefault="00610C43" w:rsidP="004C4C9C">
      <w:pPr>
        <w:pStyle w:val="Heading1"/>
        <w:rPr>
          <w:rFonts w:cs="Arial"/>
          <w:sz w:val="26"/>
          <w:szCs w:val="26"/>
        </w:rPr>
      </w:pPr>
      <w:bookmarkStart w:id="2" w:name="_Toc25754327"/>
      <w:r w:rsidRPr="004C4C9C">
        <w:rPr>
          <w:rFonts w:cs="Arial"/>
          <w:sz w:val="26"/>
          <w:szCs w:val="26"/>
        </w:rPr>
        <w:lastRenderedPageBreak/>
        <w:t>Content</w:t>
      </w:r>
      <w:r w:rsidRPr="00DE4C56">
        <w:rPr>
          <w:rFonts w:cs="Arial"/>
          <w:sz w:val="26"/>
          <w:szCs w:val="26"/>
        </w:rPr>
        <w:t xml:space="preserve"> Influencer</w:t>
      </w:r>
      <w:bookmarkEnd w:id="2"/>
    </w:p>
    <w:p w:rsidR="00DE4C56" w:rsidRDefault="00DE4C56" w:rsidP="004C4C9C">
      <w:pPr>
        <w:pStyle w:val="Heading2"/>
        <w:rPr>
          <w:rFonts w:cs="Arial"/>
          <w:sz w:val="26"/>
          <w:szCs w:val="26"/>
        </w:rPr>
      </w:pPr>
      <w:bookmarkStart w:id="3" w:name="_Toc25754328"/>
      <w:r w:rsidRPr="00DE4C56">
        <w:rPr>
          <w:rFonts w:cs="Arial"/>
          <w:bCs/>
          <w:sz w:val="26"/>
          <w:szCs w:val="26"/>
        </w:rPr>
        <w:t xml:space="preserve">MM Mega Market </w:t>
      </w:r>
      <w:r w:rsidRPr="00DE4C56">
        <w:rPr>
          <w:rFonts w:cs="Arial"/>
          <w:sz w:val="26"/>
          <w:szCs w:val="26"/>
        </w:rPr>
        <w:t>An Phú, Bình Phú, Hiệp Phú</w:t>
      </w:r>
      <w:bookmarkEnd w:id="3"/>
      <w:r w:rsidR="00664B63">
        <w:rPr>
          <w:rFonts w:cs="Arial"/>
          <w:sz w:val="26"/>
          <w:szCs w:val="26"/>
        </w:rPr>
        <w:t xml:space="preserve"> (Quỳnh Anh)</w:t>
      </w:r>
    </w:p>
    <w:p w:rsidR="004C4C9C" w:rsidRPr="004C4C9C" w:rsidRDefault="004C4C9C" w:rsidP="004C4C9C"/>
    <w:p w:rsidR="00654060" w:rsidRPr="00DE4C56" w:rsidRDefault="00654060" w:rsidP="00DE4C56">
      <w:pPr>
        <w:pStyle w:val="ListParagraph"/>
        <w:spacing w:line="360" w:lineRule="auto"/>
        <w:ind w:left="0" w:firstLine="360"/>
        <w:jc w:val="both"/>
        <w:rPr>
          <w:rFonts w:cs="Arial"/>
          <w:sz w:val="26"/>
          <w:szCs w:val="26"/>
        </w:rPr>
      </w:pPr>
      <w:r w:rsidRPr="00DE4C56">
        <w:rPr>
          <w:rFonts w:cs="Arial"/>
          <w:b/>
          <w:sz w:val="26"/>
          <w:szCs w:val="26"/>
        </w:rPr>
        <w:t>#BlackFriday này còn khuyến mãi nào hấp dẫn bằng</w:t>
      </w:r>
      <w:r w:rsidR="008C76BF">
        <w:rPr>
          <w:rFonts w:cs="Arial"/>
          <w:b/>
          <w:sz w:val="26"/>
          <w:szCs w:val="26"/>
        </w:rPr>
        <w:t xml:space="preserve"> GIỜ VÀNG – GIÁ SẬP SÀN của</w:t>
      </w:r>
      <w:r w:rsidRPr="00DE4C56">
        <w:rPr>
          <w:rFonts w:cs="Arial"/>
          <w:b/>
          <w:sz w:val="26"/>
          <w:szCs w:val="26"/>
        </w:rPr>
        <w:t xml:space="preserve"> MM MEGA MARKET</w:t>
      </w:r>
      <w:r w:rsidR="008C76BF">
        <w:rPr>
          <w:rFonts w:cs="Arial"/>
          <w:b/>
          <w:sz w:val="26"/>
          <w:szCs w:val="26"/>
        </w:rPr>
        <w:t xml:space="preserve"> </w:t>
      </w:r>
      <w:r w:rsidR="008C76BF" w:rsidRPr="008C76BF">
        <w:rPr>
          <w:rFonts w:cs="Arial"/>
          <w:sz w:val="26"/>
          <w:szCs w:val="26"/>
        </w:rPr>
        <w:t>icon icon icon</w:t>
      </w:r>
    </w:p>
    <w:p w:rsidR="00654060" w:rsidRPr="006F3EF1" w:rsidRDefault="00654060" w:rsidP="006F3EF1">
      <w:pPr>
        <w:spacing w:before="240" w:line="360" w:lineRule="auto"/>
        <w:ind w:left="0" w:firstLine="360"/>
        <w:jc w:val="both"/>
        <w:rPr>
          <w:rFonts w:cs="Arial"/>
          <w:b/>
          <w:sz w:val="26"/>
          <w:szCs w:val="26"/>
        </w:rPr>
      </w:pPr>
      <w:r w:rsidRPr="00DE4C56">
        <w:rPr>
          <w:rFonts w:cs="Arial"/>
          <w:sz w:val="26"/>
          <w:szCs w:val="26"/>
        </w:rPr>
        <w:t>Đến ngày #BlackFriday 29/11 đâu đâu cũng có siêu khuyến mãi nhưng chương trình nào hấp dẫn thực sự? Lướt hết new</w:t>
      </w:r>
      <w:r w:rsidR="001A10B8">
        <w:rPr>
          <w:rFonts w:cs="Arial"/>
          <w:sz w:val="26"/>
          <w:szCs w:val="26"/>
        </w:rPr>
        <w:t xml:space="preserve">s </w:t>
      </w:r>
      <w:r w:rsidR="007F3FBA">
        <w:rPr>
          <w:rFonts w:cs="Arial"/>
          <w:sz w:val="26"/>
          <w:szCs w:val="26"/>
        </w:rPr>
        <w:t>feed thấy</w:t>
      </w:r>
      <w:r w:rsidRPr="00DE4C56">
        <w:rPr>
          <w:rFonts w:cs="Arial"/>
          <w:sz w:val="26"/>
          <w:szCs w:val="26"/>
        </w:rPr>
        <w:t xml:space="preserve"> Big C, Coopmart giảm giá cao nhất là 50% mà cũng chỉ áp dụng một vài mặt hàng thôi. Vinmart thì có tặng phiếu mua hàng. Xem đến trang của MM MEGA MARKET thì quá sốc, </w:t>
      </w:r>
      <w:r w:rsidR="006F3EF1">
        <w:rPr>
          <w:rFonts w:cs="Arial"/>
          <w:sz w:val="26"/>
          <w:szCs w:val="26"/>
        </w:rPr>
        <w:t xml:space="preserve">gì mà </w:t>
      </w:r>
      <w:r w:rsidR="006F3EF1" w:rsidRPr="00ED7DD3">
        <w:rPr>
          <w:rFonts w:cs="Arial"/>
          <w:color w:val="1C1E21"/>
          <w:sz w:val="26"/>
          <w:szCs w:val="26"/>
          <w:shd w:val="clear" w:color="auto" w:fill="FFFFFF"/>
        </w:rPr>
        <w:t xml:space="preserve">LED Smart </w:t>
      </w:r>
      <w:r w:rsidR="006F3EF1" w:rsidRPr="00ED7DD3">
        <w:rPr>
          <w:rFonts w:cs="Arial"/>
          <w:sz w:val="26"/>
          <w:szCs w:val="26"/>
        </w:rPr>
        <w:t xml:space="preserve">#Tivi </w:t>
      </w:r>
      <w:r w:rsidR="006F3EF1" w:rsidRPr="00ED7DD3">
        <w:rPr>
          <w:rFonts w:cs="Arial"/>
          <w:color w:val="1C1E21"/>
          <w:sz w:val="26"/>
          <w:szCs w:val="26"/>
          <w:shd w:val="clear" w:color="auto" w:fill="FFFFFF"/>
        </w:rPr>
        <w:t>Samsung</w:t>
      </w:r>
      <w:r w:rsidR="006F3EF1">
        <w:rPr>
          <w:rFonts w:cs="Arial"/>
          <w:color w:val="1C1E21"/>
          <w:sz w:val="26"/>
          <w:szCs w:val="26"/>
          <w:shd w:val="clear" w:color="auto" w:fill="FFFFFF"/>
        </w:rPr>
        <w:t xml:space="preserve"> chỉ còn</w:t>
      </w:r>
      <w:r w:rsidR="006F3EF1" w:rsidRPr="00ED7DD3">
        <w:rPr>
          <w:rFonts w:cs="Arial"/>
          <w:color w:val="FF0000"/>
          <w:sz w:val="26"/>
          <w:szCs w:val="26"/>
          <w:lang w:eastAsia="zh-CN"/>
        </w:rPr>
        <w:t xml:space="preserve"> </w:t>
      </w:r>
      <w:r w:rsidR="006F3EF1" w:rsidRPr="00ED7DD3">
        <w:rPr>
          <w:rFonts w:cs="Arial"/>
          <w:b/>
          <w:sz w:val="26"/>
          <w:szCs w:val="26"/>
          <w:lang w:eastAsia="zh-CN"/>
        </w:rPr>
        <w:t>1.999</w:t>
      </w:r>
      <w:r w:rsidR="006F3EF1">
        <w:rPr>
          <w:rFonts w:cs="Arial"/>
          <w:b/>
          <w:sz w:val="26"/>
          <w:szCs w:val="26"/>
          <w:lang w:eastAsia="zh-CN"/>
        </w:rPr>
        <w:t>k</w:t>
      </w:r>
      <w:r w:rsidR="006F3EF1">
        <w:rPr>
          <w:rFonts w:cs="Arial"/>
          <w:b/>
          <w:sz w:val="26"/>
          <w:szCs w:val="26"/>
        </w:rPr>
        <w:t xml:space="preserve">, </w:t>
      </w:r>
      <w:r w:rsidR="006F3EF1" w:rsidRPr="006F3EF1">
        <w:rPr>
          <w:rFonts w:cs="Arial"/>
          <w:sz w:val="26"/>
          <w:szCs w:val="26"/>
        </w:rPr>
        <w:t>#LòViSóng</w:t>
      </w:r>
      <w:r w:rsidR="006F3EF1">
        <w:rPr>
          <w:rFonts w:cs="Arial"/>
          <w:sz w:val="26"/>
          <w:szCs w:val="26"/>
        </w:rPr>
        <w:t xml:space="preserve"> </w:t>
      </w:r>
      <w:r w:rsidR="006F3EF1" w:rsidRPr="006F3EF1">
        <w:rPr>
          <w:rFonts w:cs="Arial"/>
          <w:color w:val="1C1E21"/>
          <w:sz w:val="26"/>
          <w:szCs w:val="26"/>
          <w:shd w:val="clear" w:color="auto" w:fill="FFFFFF"/>
        </w:rPr>
        <w:t>Sharp</w:t>
      </w:r>
      <w:r w:rsidR="006F3EF1">
        <w:rPr>
          <w:rFonts w:cs="Arial"/>
          <w:color w:val="1C1E21"/>
          <w:sz w:val="26"/>
          <w:szCs w:val="26"/>
          <w:shd w:val="clear" w:color="auto" w:fill="FFFFFF"/>
        </w:rPr>
        <w:t xml:space="preserve"> có</w:t>
      </w:r>
      <w:r w:rsidR="006F3EF1" w:rsidRPr="006F3EF1">
        <w:rPr>
          <w:rFonts w:cs="Arial"/>
          <w:color w:val="1C1E21"/>
          <w:sz w:val="26"/>
          <w:szCs w:val="26"/>
          <w:shd w:val="clear" w:color="auto" w:fill="FFFFFF"/>
        </w:rPr>
        <w:t xml:space="preserve"> </w:t>
      </w:r>
      <w:r w:rsidR="006F3EF1" w:rsidRPr="006F3EF1">
        <w:rPr>
          <w:rFonts w:cs="Arial"/>
          <w:b/>
          <w:color w:val="1C1E21"/>
          <w:sz w:val="26"/>
          <w:szCs w:val="26"/>
          <w:shd w:val="clear" w:color="auto" w:fill="FFFFFF"/>
        </w:rPr>
        <w:t>499k</w:t>
      </w:r>
      <w:r w:rsidR="006F3EF1">
        <w:rPr>
          <w:rFonts w:cs="Arial"/>
          <w:b/>
          <w:color w:val="1C1E21"/>
          <w:sz w:val="26"/>
          <w:szCs w:val="26"/>
          <w:shd w:val="clear" w:color="auto" w:fill="FFFFFF"/>
        </w:rPr>
        <w:t xml:space="preserve">, </w:t>
      </w:r>
      <w:r w:rsidR="006F3EF1" w:rsidRPr="00ED7DD3">
        <w:rPr>
          <w:rFonts w:cs="Arial"/>
          <w:sz w:val="26"/>
          <w:szCs w:val="26"/>
        </w:rPr>
        <w:t xml:space="preserve">#BếpĐiệnTừ </w:t>
      </w:r>
      <w:r w:rsidR="006F3EF1" w:rsidRPr="00ED7DD3">
        <w:rPr>
          <w:rFonts w:ascii="Helvetica" w:hAnsi="Helvetica" w:cs="Helvetica"/>
          <w:color w:val="1C1E21"/>
          <w:sz w:val="26"/>
          <w:szCs w:val="26"/>
          <w:shd w:val="clear" w:color="auto" w:fill="FFFFFF"/>
        </w:rPr>
        <w:t>Midea</w:t>
      </w:r>
      <w:r w:rsidR="006F3EF1">
        <w:rPr>
          <w:rFonts w:ascii="Helvetica" w:hAnsi="Helvetica" w:cs="Helvetica"/>
          <w:color w:val="1C1E21"/>
          <w:sz w:val="26"/>
          <w:szCs w:val="26"/>
          <w:shd w:val="clear" w:color="auto" w:fill="FFFFFF"/>
        </w:rPr>
        <w:t xml:space="preserve"> chỉ</w:t>
      </w:r>
      <w:r w:rsidR="006F3EF1" w:rsidRPr="00ED7DD3">
        <w:rPr>
          <w:rFonts w:ascii="Helvetica" w:hAnsi="Helvetica" w:cs="Helvetica"/>
          <w:color w:val="1C1E21"/>
          <w:sz w:val="26"/>
          <w:szCs w:val="26"/>
          <w:shd w:val="clear" w:color="auto" w:fill="FFFFFF"/>
        </w:rPr>
        <w:t xml:space="preserve"> </w:t>
      </w:r>
      <w:r w:rsidR="006F3EF1" w:rsidRPr="00ED7DD3">
        <w:rPr>
          <w:rFonts w:ascii="Helvetica" w:hAnsi="Helvetica" w:cs="Helvetica"/>
          <w:b/>
          <w:color w:val="1C1E21"/>
          <w:sz w:val="26"/>
          <w:szCs w:val="26"/>
          <w:shd w:val="clear" w:color="auto" w:fill="FFFFFF"/>
        </w:rPr>
        <w:t>199</w:t>
      </w:r>
      <w:r w:rsidR="006F3EF1">
        <w:rPr>
          <w:rFonts w:ascii="Helvetica" w:hAnsi="Helvetica" w:cs="Helvetica"/>
          <w:b/>
          <w:color w:val="1C1E21"/>
          <w:sz w:val="26"/>
          <w:szCs w:val="26"/>
          <w:shd w:val="clear" w:color="auto" w:fill="FFFFFF"/>
        </w:rPr>
        <w:t>k</w:t>
      </w:r>
      <w:r w:rsidR="006F3EF1">
        <w:rPr>
          <w:rFonts w:cs="Arial"/>
          <w:sz w:val="26"/>
          <w:szCs w:val="26"/>
        </w:rPr>
        <w:t xml:space="preserve"> luôn nè</w:t>
      </w:r>
      <w:r w:rsidRPr="006F3EF1">
        <w:rPr>
          <w:rFonts w:cs="Arial"/>
          <w:sz w:val="26"/>
          <w:szCs w:val="26"/>
        </w:rPr>
        <w:t xml:space="preserve"> các chị ơi</w:t>
      </w:r>
      <w:r w:rsidR="006F3EF1">
        <w:rPr>
          <w:rFonts w:cs="Arial"/>
          <w:sz w:val="26"/>
          <w:szCs w:val="26"/>
        </w:rPr>
        <w:t>!!!</w:t>
      </w:r>
    </w:p>
    <w:p w:rsidR="00654060" w:rsidRPr="00DE4C56" w:rsidRDefault="00654060" w:rsidP="00DE4C56">
      <w:pPr>
        <w:pStyle w:val="ListParagraph"/>
        <w:spacing w:line="360" w:lineRule="auto"/>
        <w:ind w:left="0" w:firstLine="360"/>
        <w:jc w:val="both"/>
        <w:rPr>
          <w:rFonts w:cs="Arial"/>
          <w:sz w:val="26"/>
          <w:szCs w:val="26"/>
        </w:rPr>
      </w:pPr>
      <w:r w:rsidRPr="00DE4C56">
        <w:rPr>
          <w:rFonts w:cs="Arial"/>
          <w:sz w:val="26"/>
          <w:szCs w:val="26"/>
        </w:rPr>
        <w:t>Các chị cứ trêu nhau “đi mua hàng mà còn tiết kiệm được tiền” – Trung tâm MM Mega Market thực sự đúng “GIỜ VÀNG – GIÁ SẬP SÀN”. Toàn các mặt hàng c</w:t>
      </w:r>
      <w:r w:rsidR="006F3EF1">
        <w:rPr>
          <w:rFonts w:cs="Arial"/>
          <w:sz w:val="26"/>
          <w:szCs w:val="26"/>
        </w:rPr>
        <w:t>ần sắm cho gia đình</w:t>
      </w:r>
      <w:r w:rsidR="008C76BF">
        <w:rPr>
          <w:rFonts w:cs="Arial"/>
          <w:sz w:val="26"/>
          <w:szCs w:val="26"/>
        </w:rPr>
        <w:t xml:space="preserve"> </w:t>
      </w:r>
      <w:r w:rsidRPr="00DE4C56">
        <w:rPr>
          <w:rFonts w:cs="Arial"/>
          <w:sz w:val="26"/>
          <w:szCs w:val="26"/>
        </w:rPr>
        <w:t>mà giảm đúng chất sập sàn! Cơ hội DUY NHẤT VÀO NGÀY 29/11 thôi nhé các chị ơi!</w:t>
      </w:r>
    </w:p>
    <w:p w:rsidR="00654060" w:rsidRPr="00DE4C56" w:rsidRDefault="00654060" w:rsidP="00DE4C56">
      <w:pPr>
        <w:pStyle w:val="ListParagraph"/>
        <w:spacing w:line="360" w:lineRule="auto"/>
        <w:ind w:left="0" w:firstLine="360"/>
        <w:jc w:val="both"/>
        <w:rPr>
          <w:rFonts w:cs="Arial"/>
          <w:sz w:val="26"/>
          <w:szCs w:val="26"/>
        </w:rPr>
      </w:pPr>
      <w:r w:rsidRPr="00DE4C56">
        <w:rPr>
          <w:rFonts w:cs="Arial"/>
          <w:sz w:val="26"/>
          <w:szCs w:val="26"/>
        </w:rPr>
        <w:t>Chị em tranh thủ sắp xếp thời gian đến MM Mega Market mua ngay kẻo lỡ. Nhớ là khung giờ từ … nhé!</w:t>
      </w:r>
    </w:p>
    <w:p w:rsidR="00654060" w:rsidRPr="00DE4C56" w:rsidRDefault="00654060" w:rsidP="00DE4C56">
      <w:pPr>
        <w:pStyle w:val="ListParagraph"/>
        <w:spacing w:line="360" w:lineRule="auto"/>
        <w:ind w:left="0" w:firstLine="360"/>
        <w:jc w:val="both"/>
        <w:rPr>
          <w:rFonts w:cs="Arial"/>
          <w:sz w:val="26"/>
          <w:szCs w:val="26"/>
        </w:rPr>
      </w:pPr>
      <w:r w:rsidRPr="00DE4C56">
        <w:rPr>
          <w:rFonts w:cs="Arial"/>
          <w:sz w:val="26"/>
          <w:szCs w:val="26"/>
        </w:rPr>
        <w:t>Chỗ này nhà em cũng hay đi lắm, uy tín chất lượng, thực phẩm sạch… nhiều khuyến mãi, like page để không bỏ lỡ noti nhé chị em.</w:t>
      </w:r>
    </w:p>
    <w:p w:rsidR="00654060" w:rsidRPr="00DE4C56" w:rsidRDefault="00654060" w:rsidP="00DE4C56">
      <w:pPr>
        <w:pStyle w:val="ListParagraph"/>
        <w:spacing w:line="360" w:lineRule="auto"/>
        <w:ind w:left="0" w:firstLine="360"/>
        <w:jc w:val="both"/>
        <w:rPr>
          <w:rFonts w:cs="Arial"/>
          <w:sz w:val="26"/>
          <w:szCs w:val="26"/>
        </w:rPr>
      </w:pPr>
      <w:r w:rsidRPr="00DE4C56">
        <w:rPr>
          <w:rFonts w:cs="Arial"/>
          <w:sz w:val="26"/>
          <w:szCs w:val="26"/>
        </w:rPr>
        <w:t xml:space="preserve">Mua sắm mà còn tiết kiệm nữa! </w:t>
      </w:r>
    </w:p>
    <w:p w:rsidR="00654060" w:rsidRPr="00DE4C56" w:rsidRDefault="00654060" w:rsidP="00DE4C56">
      <w:pPr>
        <w:spacing w:line="360" w:lineRule="auto"/>
        <w:ind w:left="0" w:firstLine="360"/>
        <w:jc w:val="both"/>
        <w:rPr>
          <w:rFonts w:cs="Arial"/>
          <w:sz w:val="26"/>
          <w:szCs w:val="26"/>
        </w:rPr>
      </w:pPr>
      <w:r w:rsidRPr="00DE4C56">
        <w:rPr>
          <w:rFonts w:cs="Arial"/>
          <w:sz w:val="26"/>
          <w:szCs w:val="26"/>
        </w:rPr>
        <w:t>Các chị vào đây x</w:t>
      </w:r>
      <w:r w:rsidR="00EF3661">
        <w:rPr>
          <w:rFonts w:cs="Arial"/>
          <w:sz w:val="26"/>
          <w:szCs w:val="26"/>
        </w:rPr>
        <w:t>em trước hàng để chọn nha</w:t>
      </w:r>
      <w:r w:rsidRPr="00DE4C56">
        <w:rPr>
          <w:rFonts w:cs="Arial"/>
          <w:sz w:val="26"/>
          <w:szCs w:val="26"/>
        </w:rPr>
        <w:t>: http://bit.ly/35Axknt</w:t>
      </w:r>
    </w:p>
    <w:p w:rsidR="00014B1A" w:rsidRPr="00DE4C56" w:rsidRDefault="00654060" w:rsidP="00DE4C56">
      <w:pPr>
        <w:spacing w:line="360" w:lineRule="auto"/>
        <w:ind w:left="0" w:firstLine="360"/>
        <w:jc w:val="both"/>
        <w:rPr>
          <w:rFonts w:cs="Arial"/>
          <w:sz w:val="26"/>
          <w:szCs w:val="26"/>
        </w:rPr>
      </w:pPr>
      <w:r w:rsidRPr="00DE4C56">
        <w:rPr>
          <w:rFonts w:cs="Arial"/>
          <w:sz w:val="26"/>
          <w:szCs w:val="26"/>
        </w:rPr>
        <w:t>#MMAnPhu #MMBinhPhu #MMHiepPhu #ĐónBLACKFRIDAY #Muaquàmêsay</w:t>
      </w:r>
    </w:p>
    <w:p w:rsidR="00DE4C56" w:rsidRPr="00DE4C56" w:rsidRDefault="00DE4C56" w:rsidP="00DE4C56">
      <w:pPr>
        <w:spacing w:after="0" w:line="360" w:lineRule="auto"/>
        <w:ind w:left="0" w:firstLine="360"/>
        <w:rPr>
          <w:rFonts w:cs="Arial"/>
          <w:bCs/>
          <w:sz w:val="26"/>
          <w:szCs w:val="26"/>
        </w:rPr>
      </w:pPr>
      <w:r w:rsidRPr="00DE4C56">
        <w:rPr>
          <w:rFonts w:cs="Arial"/>
          <w:bCs/>
          <w:sz w:val="26"/>
          <w:szCs w:val="26"/>
        </w:rPr>
        <w:br/>
      </w:r>
    </w:p>
    <w:p w:rsidR="00DE4C56" w:rsidRPr="00DE4C56" w:rsidRDefault="00DE4C56" w:rsidP="00DE4C56">
      <w:pPr>
        <w:spacing w:after="0" w:line="360" w:lineRule="auto"/>
        <w:ind w:left="0" w:firstLine="360"/>
        <w:rPr>
          <w:rFonts w:cs="Arial"/>
          <w:bCs/>
          <w:sz w:val="26"/>
          <w:szCs w:val="26"/>
        </w:rPr>
      </w:pPr>
      <w:r w:rsidRPr="00DE4C56">
        <w:rPr>
          <w:rFonts w:cs="Arial"/>
          <w:bCs/>
          <w:sz w:val="26"/>
          <w:szCs w:val="26"/>
        </w:rPr>
        <w:br w:type="page"/>
      </w:r>
    </w:p>
    <w:p w:rsidR="00DE4C56" w:rsidRPr="004C4C9C" w:rsidRDefault="00DE4C56" w:rsidP="004C4C9C">
      <w:pPr>
        <w:pStyle w:val="Heading2"/>
        <w:rPr>
          <w:rFonts w:cs="Arial"/>
          <w:bCs/>
          <w:sz w:val="26"/>
          <w:szCs w:val="26"/>
        </w:rPr>
      </w:pPr>
      <w:bookmarkStart w:id="4" w:name="_Toc25754329"/>
      <w:r w:rsidRPr="004C4C9C">
        <w:rPr>
          <w:rFonts w:cs="Arial"/>
          <w:bCs/>
          <w:sz w:val="26"/>
          <w:szCs w:val="26"/>
        </w:rPr>
        <w:lastRenderedPageBreak/>
        <w:t>MM Mega Market Hà Nội</w:t>
      </w:r>
      <w:bookmarkEnd w:id="4"/>
      <w:r w:rsidR="00664B63">
        <w:rPr>
          <w:rFonts w:cs="Arial"/>
          <w:bCs/>
          <w:sz w:val="26"/>
          <w:szCs w:val="26"/>
        </w:rPr>
        <w:t xml:space="preserve"> (Mai Thanh Hoàng)</w:t>
      </w:r>
    </w:p>
    <w:p w:rsidR="00F905BD" w:rsidRDefault="00F905BD" w:rsidP="00DE4C56">
      <w:pPr>
        <w:spacing w:line="360" w:lineRule="auto"/>
        <w:ind w:left="0" w:firstLine="360"/>
        <w:jc w:val="both"/>
        <w:rPr>
          <w:rFonts w:cs="Arial"/>
          <w:b/>
          <w:sz w:val="26"/>
          <w:szCs w:val="26"/>
        </w:rPr>
      </w:pPr>
    </w:p>
    <w:p w:rsidR="00DE4C56" w:rsidRPr="00F905BD" w:rsidRDefault="00DE4C56" w:rsidP="00DE4C56">
      <w:pPr>
        <w:spacing w:line="360" w:lineRule="auto"/>
        <w:ind w:left="0" w:firstLine="360"/>
        <w:jc w:val="both"/>
        <w:rPr>
          <w:rFonts w:cs="Arial"/>
          <w:b/>
          <w:sz w:val="26"/>
          <w:szCs w:val="26"/>
        </w:rPr>
      </w:pPr>
      <w:r w:rsidRPr="00F905BD">
        <w:rPr>
          <w:rFonts w:cs="Arial"/>
          <w:b/>
          <w:sz w:val="26"/>
          <w:szCs w:val="26"/>
        </w:rPr>
        <w:t>Bớ Chị E</w:t>
      </w:r>
      <w:r w:rsidR="00A259ED">
        <w:rPr>
          <w:rFonts w:cs="Arial"/>
          <w:b/>
          <w:sz w:val="26"/>
          <w:szCs w:val="26"/>
        </w:rPr>
        <w:t xml:space="preserve">m Ơi! Hãy bình tĩnh nghe </w:t>
      </w:r>
      <w:r w:rsidR="002A2559">
        <w:rPr>
          <w:rFonts w:cs="Arial"/>
          <w:b/>
          <w:sz w:val="26"/>
          <w:szCs w:val="26"/>
        </w:rPr>
        <w:t>TIN SỐC</w:t>
      </w:r>
      <w:r w:rsidRPr="00F905BD">
        <w:rPr>
          <w:rFonts w:cs="Arial"/>
          <w:b/>
          <w:sz w:val="26"/>
          <w:szCs w:val="26"/>
        </w:rPr>
        <w:t xml:space="preserve"> từ Mai nè! </w:t>
      </w:r>
    </w:p>
    <w:p w:rsidR="00DE4C56" w:rsidRDefault="00DE4C56" w:rsidP="00DE4C56">
      <w:pPr>
        <w:spacing w:line="360" w:lineRule="auto"/>
        <w:ind w:left="0" w:firstLine="360"/>
        <w:jc w:val="both"/>
        <w:rPr>
          <w:rFonts w:cs="Arial"/>
          <w:b/>
          <w:sz w:val="26"/>
          <w:szCs w:val="26"/>
        </w:rPr>
      </w:pPr>
      <w:r w:rsidRPr="00F905BD">
        <w:rPr>
          <w:rFonts w:cs="Arial"/>
          <w:b/>
          <w:sz w:val="26"/>
          <w:szCs w:val="26"/>
        </w:rPr>
        <w:t>Ngày BLACK FRIDAY 29/11 này, MM MEG</w:t>
      </w:r>
      <w:r w:rsidR="00A259ED">
        <w:rPr>
          <w:rFonts w:cs="Arial"/>
          <w:b/>
          <w:sz w:val="26"/>
          <w:szCs w:val="26"/>
        </w:rPr>
        <w:t>A MARKET HÀ NỘI sẽ c</w:t>
      </w:r>
      <w:r w:rsidR="0057486A">
        <w:rPr>
          <w:rFonts w:cs="Arial"/>
          <w:b/>
          <w:sz w:val="26"/>
          <w:szCs w:val="26"/>
        </w:rPr>
        <w:t xml:space="preserve">ó chương trình siêu sốc </w:t>
      </w:r>
      <w:bookmarkStart w:id="5" w:name="_GoBack"/>
      <w:bookmarkEnd w:id="5"/>
      <w:r w:rsidRPr="00F905BD">
        <w:rPr>
          <w:rFonts w:cs="Arial"/>
          <w:b/>
          <w:sz w:val="26"/>
          <w:szCs w:val="26"/>
        </w:rPr>
        <w:t xml:space="preserve">GIÁ SẬP SÀN với số lượng có hạn đấy! </w:t>
      </w:r>
    </w:p>
    <w:p w:rsidR="006F3EF1" w:rsidRPr="00F905BD" w:rsidRDefault="006F3EF1" w:rsidP="00DE4C56">
      <w:pPr>
        <w:spacing w:line="360" w:lineRule="auto"/>
        <w:ind w:left="0" w:firstLine="360"/>
        <w:jc w:val="both"/>
        <w:rPr>
          <w:rFonts w:cs="Arial"/>
          <w:b/>
          <w:sz w:val="26"/>
          <w:szCs w:val="26"/>
        </w:rPr>
      </w:pPr>
      <w:r w:rsidRPr="00ED7DD3">
        <w:rPr>
          <w:rFonts w:cs="Arial"/>
          <w:color w:val="1C1E21"/>
          <w:sz w:val="26"/>
          <w:szCs w:val="26"/>
          <w:shd w:val="clear" w:color="auto" w:fill="FFFFFF"/>
        </w:rPr>
        <w:t xml:space="preserve">LED Smart </w:t>
      </w:r>
      <w:r w:rsidRPr="00ED7DD3">
        <w:rPr>
          <w:rFonts w:cs="Arial"/>
          <w:sz w:val="26"/>
          <w:szCs w:val="26"/>
        </w:rPr>
        <w:t xml:space="preserve">#Tivi </w:t>
      </w:r>
      <w:r w:rsidRPr="00ED7DD3">
        <w:rPr>
          <w:rFonts w:cs="Arial"/>
          <w:color w:val="1C1E21"/>
          <w:sz w:val="26"/>
          <w:szCs w:val="26"/>
          <w:shd w:val="clear" w:color="auto" w:fill="FFFFFF"/>
        </w:rPr>
        <w:t>Samsung</w:t>
      </w:r>
      <w:r w:rsidRPr="00ED7DD3">
        <w:rPr>
          <w:rFonts w:cs="Arial"/>
          <w:color w:val="FF0000"/>
          <w:sz w:val="26"/>
          <w:szCs w:val="26"/>
          <w:lang w:eastAsia="zh-CN"/>
        </w:rPr>
        <w:t xml:space="preserve"> </w:t>
      </w:r>
      <w:r w:rsidRPr="00ED7DD3">
        <w:rPr>
          <w:rFonts w:cs="Arial"/>
          <w:b/>
          <w:sz w:val="26"/>
          <w:szCs w:val="26"/>
          <w:lang w:eastAsia="zh-CN"/>
        </w:rPr>
        <w:t>1.999</w:t>
      </w:r>
      <w:r>
        <w:rPr>
          <w:rFonts w:cs="Arial"/>
          <w:b/>
          <w:sz w:val="26"/>
          <w:szCs w:val="26"/>
          <w:lang w:eastAsia="zh-CN"/>
        </w:rPr>
        <w:t>k</w:t>
      </w:r>
      <w:r>
        <w:rPr>
          <w:rFonts w:cs="Arial"/>
          <w:b/>
          <w:sz w:val="26"/>
          <w:szCs w:val="26"/>
        </w:rPr>
        <w:t xml:space="preserve">, </w:t>
      </w:r>
      <w:r w:rsidRPr="006F3EF1">
        <w:rPr>
          <w:rFonts w:cs="Arial"/>
          <w:sz w:val="26"/>
          <w:szCs w:val="26"/>
        </w:rPr>
        <w:t>#LòViSóng</w:t>
      </w:r>
      <w:r>
        <w:rPr>
          <w:rFonts w:cs="Arial"/>
          <w:sz w:val="26"/>
          <w:szCs w:val="26"/>
        </w:rPr>
        <w:t xml:space="preserve"> </w:t>
      </w:r>
      <w:r w:rsidRPr="006F3EF1">
        <w:rPr>
          <w:rFonts w:cs="Arial"/>
          <w:color w:val="1C1E21"/>
          <w:sz w:val="26"/>
          <w:szCs w:val="26"/>
          <w:shd w:val="clear" w:color="auto" w:fill="FFFFFF"/>
        </w:rPr>
        <w:t xml:space="preserve">Sharp </w:t>
      </w:r>
      <w:r w:rsidRPr="006F3EF1">
        <w:rPr>
          <w:rFonts w:cs="Arial"/>
          <w:b/>
          <w:color w:val="1C1E21"/>
          <w:sz w:val="26"/>
          <w:szCs w:val="26"/>
          <w:shd w:val="clear" w:color="auto" w:fill="FFFFFF"/>
        </w:rPr>
        <w:t>499k</w:t>
      </w:r>
      <w:r>
        <w:rPr>
          <w:rFonts w:cs="Arial"/>
          <w:b/>
          <w:color w:val="1C1E21"/>
          <w:sz w:val="26"/>
          <w:szCs w:val="26"/>
          <w:shd w:val="clear" w:color="auto" w:fill="FFFFFF"/>
        </w:rPr>
        <w:t xml:space="preserve">, </w:t>
      </w:r>
      <w:r w:rsidRPr="00ED7DD3">
        <w:rPr>
          <w:rFonts w:cs="Arial"/>
          <w:sz w:val="26"/>
          <w:szCs w:val="26"/>
        </w:rPr>
        <w:t xml:space="preserve">#BếpĐiệnTừ </w:t>
      </w:r>
      <w:r w:rsidRPr="00ED7DD3">
        <w:rPr>
          <w:rFonts w:ascii="Helvetica" w:hAnsi="Helvetica" w:cs="Helvetica"/>
          <w:color w:val="1C1E21"/>
          <w:sz w:val="26"/>
          <w:szCs w:val="26"/>
          <w:shd w:val="clear" w:color="auto" w:fill="FFFFFF"/>
        </w:rPr>
        <w:t xml:space="preserve">Midea </w:t>
      </w:r>
      <w:r w:rsidRPr="00ED7DD3">
        <w:rPr>
          <w:rFonts w:ascii="Helvetica" w:hAnsi="Helvetica" w:cs="Helvetica"/>
          <w:b/>
          <w:color w:val="1C1E21"/>
          <w:sz w:val="26"/>
          <w:szCs w:val="26"/>
          <w:shd w:val="clear" w:color="auto" w:fill="FFFFFF"/>
        </w:rPr>
        <w:t>199</w:t>
      </w:r>
      <w:r>
        <w:rPr>
          <w:rFonts w:ascii="Helvetica" w:hAnsi="Helvetica" w:cs="Helvetica"/>
          <w:b/>
          <w:color w:val="1C1E21"/>
          <w:sz w:val="26"/>
          <w:szCs w:val="26"/>
          <w:shd w:val="clear" w:color="auto" w:fill="FFFFFF"/>
        </w:rPr>
        <w:t>k</w:t>
      </w:r>
      <w:r>
        <w:rPr>
          <w:rFonts w:cs="Arial"/>
          <w:sz w:val="26"/>
          <w:szCs w:val="26"/>
        </w:rPr>
        <w:t xml:space="preserve">, rồi </w:t>
      </w:r>
      <w:r w:rsidRPr="00DE4C56">
        <w:rPr>
          <w:rFonts w:cs="Arial"/>
          <w:sz w:val="26"/>
          <w:szCs w:val="26"/>
        </w:rPr>
        <w:t>#Nồichiên</w:t>
      </w:r>
      <w:r>
        <w:rPr>
          <w:rFonts w:cs="Arial"/>
          <w:sz w:val="26"/>
          <w:szCs w:val="26"/>
        </w:rPr>
        <w:t xml:space="preserve">, </w:t>
      </w:r>
      <w:r w:rsidRPr="00DE4C56">
        <w:rPr>
          <w:rFonts w:cs="Arial"/>
          <w:sz w:val="26"/>
          <w:szCs w:val="26"/>
        </w:rPr>
        <w:t>#Bếpđiện,</w:t>
      </w:r>
      <w:r>
        <w:rPr>
          <w:rFonts w:cs="Arial"/>
          <w:sz w:val="26"/>
          <w:szCs w:val="26"/>
        </w:rPr>
        <w:t xml:space="preserve"> #Lẩuđiện, #Máyvắtcam, #ValiSakos,</w:t>
      </w:r>
      <w:r w:rsidRPr="00DE4C56">
        <w:rPr>
          <w:rFonts w:cs="Arial"/>
          <w:sz w:val="26"/>
          <w:szCs w:val="26"/>
        </w:rPr>
        <w:t>…</w:t>
      </w:r>
      <w:r>
        <w:rPr>
          <w:rFonts w:cs="Arial"/>
          <w:sz w:val="26"/>
          <w:szCs w:val="26"/>
        </w:rPr>
        <w:t xml:space="preserve"> mà toàn giảm giá siêu sốc!</w:t>
      </w:r>
    </w:p>
    <w:p w:rsidR="00DE4C56" w:rsidRPr="00DE4C56" w:rsidRDefault="00DE4C56" w:rsidP="00DE4C56">
      <w:pPr>
        <w:spacing w:line="360" w:lineRule="auto"/>
        <w:ind w:left="0" w:firstLine="360"/>
        <w:jc w:val="both"/>
        <w:rPr>
          <w:rFonts w:cs="Arial"/>
          <w:sz w:val="26"/>
          <w:szCs w:val="26"/>
        </w:rPr>
      </w:pPr>
      <w:r w:rsidRPr="00DE4C56">
        <w:rPr>
          <w:rFonts w:cs="Arial"/>
          <w:sz w:val="26"/>
          <w:szCs w:val="26"/>
        </w:rPr>
        <w:t>Chương trình chỉ áp dụng DUY NHẤT MỘT NGÀY 29/11 tại MM Mega Market Hà Nội nên phải tranh thủ ngay và luôn đấy! Cùng Mai tiêu dùng</w:t>
      </w:r>
      <w:r w:rsidR="00161F2F">
        <w:rPr>
          <w:rFonts w:cs="Arial"/>
          <w:sz w:val="26"/>
          <w:szCs w:val="26"/>
        </w:rPr>
        <w:t xml:space="preserve"> thông minh cho dịp cuối năm</w:t>
      </w:r>
      <w:r w:rsidRPr="00DE4C56">
        <w:rPr>
          <w:rFonts w:cs="Arial"/>
          <w:sz w:val="26"/>
          <w:szCs w:val="26"/>
        </w:rPr>
        <w:t xml:space="preserve"> thôi nào! </w:t>
      </w:r>
    </w:p>
    <w:p w:rsidR="00DE4C56" w:rsidRPr="00DE4C56" w:rsidRDefault="00DE4C56" w:rsidP="00DE4C56">
      <w:pPr>
        <w:spacing w:line="360" w:lineRule="auto"/>
        <w:ind w:left="0" w:firstLine="360"/>
        <w:jc w:val="both"/>
        <w:rPr>
          <w:rFonts w:cs="Arial"/>
          <w:sz w:val="26"/>
          <w:szCs w:val="26"/>
        </w:rPr>
      </w:pPr>
      <w:r w:rsidRPr="00DE4C56">
        <w:rPr>
          <w:rFonts w:cs="Arial"/>
          <w:sz w:val="26"/>
          <w:szCs w:val="26"/>
        </w:rPr>
        <w:t xml:space="preserve">Nhà mình ghé xem chương trình "Giờ vàng - Giá sập sàn" của MM Mega Market </w:t>
      </w:r>
      <w:r w:rsidR="00161F2F" w:rsidRPr="00DE4C56">
        <w:rPr>
          <w:rFonts w:cs="Arial"/>
          <w:sz w:val="26"/>
          <w:szCs w:val="26"/>
        </w:rPr>
        <w:t xml:space="preserve">ở đây này: http://bit.ly/35Axknt </w:t>
      </w:r>
      <w:r w:rsidRPr="00DE4C56">
        <w:rPr>
          <w:rFonts w:cs="Arial"/>
          <w:sz w:val="26"/>
          <w:szCs w:val="26"/>
        </w:rPr>
        <w:t>để có thêm thông tin và sẵn sàng cùng Mai tới MM Mega Ma</w:t>
      </w:r>
      <w:r w:rsidR="00161F2F">
        <w:rPr>
          <w:rFonts w:cs="Arial"/>
          <w:sz w:val="26"/>
          <w:szCs w:val="26"/>
        </w:rPr>
        <w:t>r</w:t>
      </w:r>
      <w:r w:rsidRPr="00DE4C56">
        <w:rPr>
          <w:rFonts w:cs="Arial"/>
          <w:sz w:val="26"/>
          <w:szCs w:val="26"/>
        </w:rPr>
        <w:t xml:space="preserve">ket “QUẨY” nhé! </w:t>
      </w:r>
    </w:p>
    <w:p w:rsidR="00DE4C56" w:rsidRPr="00DE4C56" w:rsidRDefault="00DE4C56" w:rsidP="00DE4C56">
      <w:pPr>
        <w:spacing w:line="360" w:lineRule="auto"/>
        <w:ind w:left="0" w:firstLine="360"/>
        <w:jc w:val="both"/>
        <w:rPr>
          <w:rFonts w:cs="Arial"/>
          <w:sz w:val="26"/>
          <w:szCs w:val="26"/>
        </w:rPr>
      </w:pPr>
      <w:r w:rsidRPr="00DE4C56">
        <w:rPr>
          <w:rFonts w:cs="Arial"/>
          <w:sz w:val="26"/>
          <w:szCs w:val="26"/>
        </w:rPr>
        <w:t>#MMHoangMai #MMThangLong #MMHaDong #Flashmod #ĐónBLACKFRIDAY #MuaQuàMêSay</w:t>
      </w:r>
    </w:p>
    <w:p w:rsidR="00C449ED" w:rsidRPr="00DE4C56" w:rsidRDefault="00C449ED" w:rsidP="00DE4C56">
      <w:pPr>
        <w:spacing w:after="120" w:line="360" w:lineRule="auto"/>
        <w:ind w:left="0" w:firstLine="360"/>
        <w:jc w:val="both"/>
        <w:rPr>
          <w:rFonts w:cs="Arial"/>
          <w:bCs/>
          <w:sz w:val="26"/>
          <w:szCs w:val="26"/>
        </w:rPr>
      </w:pPr>
    </w:p>
    <w:sectPr w:rsidR="00C449ED" w:rsidRPr="00DE4C56" w:rsidSect="00416FDA">
      <w:headerReference w:type="default" r:id="rId8"/>
      <w:footerReference w:type="even" r:id="rId9"/>
      <w:footerReference w:type="default" r:id="rId10"/>
      <w:pgSz w:w="11907" w:h="16840" w:code="9"/>
      <w:pgMar w:top="2435" w:right="927" w:bottom="900" w:left="1260" w:header="720" w:footer="495" w:gutter="0"/>
      <w:pgNumType w:start="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4DEF" w:rsidRDefault="009A4DEF">
      <w:r>
        <w:separator/>
      </w:r>
    </w:p>
  </w:endnote>
  <w:endnote w:type="continuationSeparator" w:id="0">
    <w:p w:rsidR="009A4DEF" w:rsidRDefault="009A4D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791" w:rsidRDefault="00744805">
    <w:pPr>
      <w:pStyle w:val="Footer"/>
      <w:framePr w:wrap="around" w:vAnchor="text" w:hAnchor="margin" w:xAlign="right" w:y="1"/>
      <w:rPr>
        <w:rStyle w:val="PageNumber"/>
      </w:rPr>
    </w:pPr>
    <w:r>
      <w:rPr>
        <w:rStyle w:val="PageNumber"/>
      </w:rPr>
      <w:fldChar w:fldCharType="begin"/>
    </w:r>
    <w:r w:rsidR="00516791">
      <w:rPr>
        <w:rStyle w:val="PageNumber"/>
      </w:rPr>
      <w:instrText xml:space="preserve">PAGE  </w:instrText>
    </w:r>
    <w:r>
      <w:rPr>
        <w:rStyle w:val="PageNumber"/>
      </w:rPr>
      <w:fldChar w:fldCharType="end"/>
    </w:r>
  </w:p>
  <w:p w:rsidR="00516791" w:rsidRDefault="00516791">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2048225"/>
      <w:docPartObj>
        <w:docPartGallery w:val="Page Numbers (Top of Page)"/>
        <w:docPartUnique/>
      </w:docPartObj>
    </w:sdtPr>
    <w:sdtEndPr/>
    <w:sdtContent>
      <w:p w:rsidR="006C260F" w:rsidRDefault="006C260F" w:rsidP="006C260F">
        <w:pPr>
          <w:jc w:val="right"/>
        </w:pPr>
        <w:r>
          <w:t xml:space="preserve">Page </w:t>
        </w:r>
        <w:r w:rsidR="00252B1E">
          <w:fldChar w:fldCharType="begin"/>
        </w:r>
        <w:r w:rsidR="00252B1E">
          <w:instrText xml:space="preserve"> PAGE </w:instrText>
        </w:r>
        <w:r w:rsidR="00252B1E">
          <w:fldChar w:fldCharType="separate"/>
        </w:r>
        <w:r w:rsidR="0057486A">
          <w:rPr>
            <w:noProof/>
          </w:rPr>
          <w:t>4</w:t>
        </w:r>
        <w:r w:rsidR="00252B1E">
          <w:rPr>
            <w:noProof/>
          </w:rPr>
          <w:fldChar w:fldCharType="end"/>
        </w:r>
        <w:r>
          <w:t xml:space="preserve"> of </w:t>
        </w:r>
        <w:fldSimple w:instr=" NUMPAGES  ">
          <w:r w:rsidR="0057486A">
            <w:rPr>
              <w:noProof/>
            </w:rPr>
            <w:t>5</w:t>
          </w:r>
        </w:fldSimple>
      </w:p>
    </w:sdtContent>
  </w:sdt>
  <w:p w:rsidR="00516791" w:rsidRDefault="00516791" w:rsidP="0033375B">
    <w:pPr>
      <w:spacing w:after="0" w:line="240" w:lineRule="auto"/>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4DEF" w:rsidRDefault="009A4DEF">
      <w:r>
        <w:separator/>
      </w:r>
    </w:p>
  </w:footnote>
  <w:footnote w:type="continuationSeparator" w:id="0">
    <w:p w:rsidR="009A4DEF" w:rsidRDefault="009A4D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791" w:rsidRDefault="00067456">
    <w:pPr>
      <w:pStyle w:val="Header"/>
    </w:pPr>
    <w:r>
      <w:rPr>
        <w:noProof/>
        <w:lang w:eastAsia="zh-CN"/>
      </w:rPr>
      <mc:AlternateContent>
        <mc:Choice Requires="wps">
          <w:drawing>
            <wp:anchor distT="0" distB="0" distL="114300" distR="114300" simplePos="0" relativeHeight="251659264" behindDoc="0" locked="0" layoutInCell="1" allowOverlap="1">
              <wp:simplePos x="0" y="0"/>
              <wp:positionH relativeFrom="column">
                <wp:posOffset>819150</wp:posOffset>
              </wp:positionH>
              <wp:positionV relativeFrom="paragraph">
                <wp:posOffset>-99060</wp:posOffset>
              </wp:positionV>
              <wp:extent cx="5791200" cy="857250"/>
              <wp:effectExtent l="0" t="0" r="0" b="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1200" cy="857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6791" w:rsidRPr="005B2283" w:rsidRDefault="00516791" w:rsidP="00307A46">
                          <w:pPr>
                            <w:ind w:left="0" w:right="15" w:firstLine="0"/>
                            <w:jc w:val="right"/>
                            <w:rPr>
                              <w:color w:val="FFFFFF"/>
                            </w:rPr>
                          </w:pPr>
                          <w:r>
                            <w:rPr>
                              <w:noProof/>
                              <w:color w:val="FFFFFF"/>
                              <w:lang w:eastAsia="zh-CN"/>
                            </w:rPr>
                            <w:drawing>
                              <wp:inline distT="0" distB="0" distL="0" distR="0">
                                <wp:extent cx="1816100" cy="247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ames-Digital-Asiaflames-Digital-Agenc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16100" cy="247650"/>
                                        </a:xfrm>
                                        <a:prstGeom prst="rect">
                                          <a:avLst/>
                                        </a:prstGeom>
                                        <a:noFill/>
                                        <a:ln w="9525">
                                          <a:noFill/>
                                          <a:miter lim="800000"/>
                                          <a:headEnd/>
                                          <a:tailEnd/>
                                        </a:ln>
                                      </pic:spPr>
                                    </pic:pic>
                                  </a:graphicData>
                                </a:graphic>
                              </wp:inline>
                            </w:drawing>
                          </w:r>
                        </w:p>
                        <w:p w:rsidR="00307A46" w:rsidRPr="00C26127" w:rsidRDefault="00307A46" w:rsidP="00307A46">
                          <w:pPr>
                            <w:spacing w:after="120"/>
                            <w:ind w:left="1080" w:right="15" w:firstLine="0"/>
                            <w:jc w:val="right"/>
                            <w:rPr>
                              <w:color w:val="404040" w:themeColor="text1" w:themeTint="BF"/>
                              <w:sz w:val="18"/>
                              <w:szCs w:val="18"/>
                            </w:rPr>
                          </w:pPr>
                          <w:r w:rsidRPr="00C26127">
                            <w:rPr>
                              <w:color w:val="404040" w:themeColor="text1" w:themeTint="BF"/>
                              <w:sz w:val="18"/>
                              <w:szCs w:val="18"/>
                            </w:rPr>
                            <w:t>1D Nguyen Duy, Ward 3, Binh Thanh District, Ho Chi Minh City, Vietnam</w:t>
                          </w:r>
                        </w:p>
                        <w:p w:rsidR="00307A46" w:rsidRPr="00C26127" w:rsidRDefault="00307A46" w:rsidP="00307A46">
                          <w:pPr>
                            <w:spacing w:after="120"/>
                            <w:ind w:left="1080" w:right="15" w:firstLine="0"/>
                            <w:jc w:val="right"/>
                            <w:rPr>
                              <w:color w:val="404040" w:themeColor="text1" w:themeTint="BF"/>
                              <w:sz w:val="18"/>
                              <w:szCs w:val="18"/>
                            </w:rPr>
                          </w:pPr>
                          <w:r w:rsidRPr="00C26127">
                            <w:rPr>
                              <w:color w:val="404040" w:themeColor="text1" w:themeTint="BF"/>
                              <w:sz w:val="18"/>
                              <w:szCs w:val="18"/>
                            </w:rPr>
                            <w:t xml:space="preserve">Phone: +84 (0) 2862873161 Fax: +84 (0) </w:t>
                          </w:r>
                          <w:r w:rsidR="00A1267E">
                            <w:rPr>
                              <w:color w:val="404040" w:themeColor="text1" w:themeTint="BF"/>
                              <w:sz w:val="18"/>
                              <w:szCs w:val="18"/>
                            </w:rPr>
                            <w:t>2862873161 Website: http://www.</w:t>
                          </w:r>
                          <w:r w:rsidRPr="00C26127">
                            <w:rPr>
                              <w:color w:val="404040" w:themeColor="text1" w:themeTint="BF"/>
                              <w:sz w:val="18"/>
                              <w:szCs w:val="18"/>
                            </w:rPr>
                            <w:t>reputable.asia</w:t>
                          </w:r>
                        </w:p>
                        <w:p w:rsidR="004E1B33" w:rsidRDefault="004E1B33" w:rsidP="00307A46">
                          <w:pPr>
                            <w:ind w:right="15"/>
                            <w:jc w:val="right"/>
                          </w:pPr>
                        </w:p>
                      </w:txbxContent>
                    </wps:txbx>
                    <wps:bodyPr rot="0" vert="horz" wrap="square" lIns="0" tIns="13716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left:0;text-align:left;margin-left:64.5pt;margin-top:-7.8pt;width:456pt;height: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ZF4sAIAAKUFAAAOAAAAZHJzL2Uyb0RvYy54bWysVF1vmzAUfZ+0/2D5nQIphIBKqjaEaVK3&#10;Vev2AxwwwZqxme2EdNP++65NPpr0ZdrGg+WP6+Nz7zncm9tdx9GWKs2kyHF4FWBERSVrJtY5/vql&#10;9GYYaUNETbgUNMfPVOPb+ds3N0Of0YlsJa+pQgAidDb0OW6N6TPf11VLO6KvZE8FHDZSdcTAUq39&#10;WpEB0DvuT4Jg6g9S1b2SFdUadovxEM8dftPQynxqGk0N4jkGbsaNyo0rO/rzG5KtFelbVu1pkL9g&#10;0REm4NEjVEEMQRvFXkF1rFJSy8ZcVbLzZdOwirocIJswuMjmqSU9dblAcXR/LJP+f7DVx+2jQqzO&#10;cYKRIB1I9BmKRsSaU5TY8gy9ziDqqX9UNkHdP8jqm0ZCLlqIondKyaGlpAZSoY33zy7YhYaraDV8&#10;kDWgk42RrlK7RnUWEGqAdk6Q56MgdGdQBZtxkoagMkYVnM3iZBI7xXySHW73Spt3VHbITnKsgLtD&#10;J9sHbSwbkh1C7GNCloxzJzoXZxsQOO7A23DVnlkWTsOfaZAuZ8tZ5EWT6dKLgqLw7spF5E3LMImL&#10;62KxKMJf9t0wylpW11TYZw5+CqM/02vv7NEJR0dpyVlt4SwlrdarBVdoS8DPpftczeHkFOaf03BF&#10;gFwuUgonUXA/Sb1yOku8qIxiL02CmReE6X06DaI0KsrzlB6YoP+eEhpynMaT2Kn0gvRFboH7XudG&#10;so4Z6BicdeCIYxDJrAWXonbSGsL4OH9RCkv/VAqQ+yC0M6z16Oh1s1vtAMUadyXrZ7CukuAsMCG0&#10;OZi0Uv3AaICWkWP9fUMUxYi/F2B/21/cJLxOwims1GF7dZgQUcH9HBuMxunCjM1o0yu2bgE+dIUR&#10;8g7+k4Y5C5+o7P8u6AUuk33fss3m5dpFnbrr/DcAAAD//wMAUEsDBBQABgAIAAAAIQDbqVCj4QAA&#10;AAwBAAAPAAAAZHJzL2Rvd25yZXYueG1sTI9BT8MwDIXvSPyHyEjctrRTmbrSdEKTQJoEBwaIa9aY&#10;tpA4VZNtgV+Pd4Kbn/30/L16nZwVR5zC4ElBPs9AILXeDNQpeH25n5UgQtRktPWECr4xwLq5vKh1&#10;ZfyJnvG4i53gEAqVVtDHOFZShrZHp8Pcj0h8+/CT05Hl1Ekz6ROHOysXWbaUTg/EH3o94qbH9mt3&#10;cArM22dRDtsn+7h9SP7HbVIp35NS11fp7hZExBT/zHDGZ3RomGnvD2SCsKwXK+4SFczymyWIsyMr&#10;cl7tecpXBcimlv9LNL8AAAD//wMAUEsBAi0AFAAGAAgAAAAhALaDOJL+AAAA4QEAABMAAAAAAAAA&#10;AAAAAAAAAAAAAFtDb250ZW50X1R5cGVzXS54bWxQSwECLQAUAAYACAAAACEAOP0h/9YAAACUAQAA&#10;CwAAAAAAAAAAAAAAAAAvAQAAX3JlbHMvLnJlbHNQSwECLQAUAAYACAAAACEARJGReLACAAClBQAA&#10;DgAAAAAAAAAAAAAAAAAuAgAAZHJzL2Uyb0RvYy54bWxQSwECLQAUAAYACAAAACEA26lQo+EAAAAM&#10;AQAADwAAAAAAAAAAAAAAAAAKBQAAZHJzL2Rvd25yZXYueG1sUEsFBgAAAAAEAAQA8wAAABgGAAAA&#10;AA==&#10;" filled="f" stroked="f">
              <v:textbox inset="0,10.8pt,0,0">
                <w:txbxContent>
                  <w:p w:rsidR="00516791" w:rsidRPr="005B2283" w:rsidRDefault="00516791" w:rsidP="00307A46">
                    <w:pPr>
                      <w:ind w:left="0" w:right="15" w:firstLine="0"/>
                      <w:jc w:val="right"/>
                      <w:rPr>
                        <w:color w:val="FFFFFF"/>
                      </w:rPr>
                    </w:pPr>
                    <w:r>
                      <w:rPr>
                        <w:noProof/>
                        <w:color w:val="FFFFFF"/>
                        <w:lang w:eastAsia="zh-CN"/>
                      </w:rPr>
                      <w:drawing>
                        <wp:inline distT="0" distB="0" distL="0" distR="0">
                          <wp:extent cx="1816100" cy="247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ames-Digital-Asiaflames-Digital-Agency"/>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16100" cy="247650"/>
                                  </a:xfrm>
                                  <a:prstGeom prst="rect">
                                    <a:avLst/>
                                  </a:prstGeom>
                                  <a:noFill/>
                                  <a:ln w="9525">
                                    <a:noFill/>
                                    <a:miter lim="800000"/>
                                    <a:headEnd/>
                                    <a:tailEnd/>
                                  </a:ln>
                                </pic:spPr>
                              </pic:pic>
                            </a:graphicData>
                          </a:graphic>
                        </wp:inline>
                      </w:drawing>
                    </w:r>
                  </w:p>
                  <w:p w:rsidR="00307A46" w:rsidRPr="00C26127" w:rsidRDefault="00307A46" w:rsidP="00307A46">
                    <w:pPr>
                      <w:spacing w:after="120"/>
                      <w:ind w:left="1080" w:right="15" w:firstLine="0"/>
                      <w:jc w:val="right"/>
                      <w:rPr>
                        <w:color w:val="404040" w:themeColor="text1" w:themeTint="BF"/>
                        <w:sz w:val="18"/>
                        <w:szCs w:val="18"/>
                      </w:rPr>
                    </w:pPr>
                    <w:r w:rsidRPr="00C26127">
                      <w:rPr>
                        <w:color w:val="404040" w:themeColor="text1" w:themeTint="BF"/>
                        <w:sz w:val="18"/>
                        <w:szCs w:val="18"/>
                      </w:rPr>
                      <w:t>1D Nguyen Duy, Ward 3, Binh Thanh District, Ho Chi Minh City, Vietnam</w:t>
                    </w:r>
                  </w:p>
                  <w:p w:rsidR="00307A46" w:rsidRPr="00C26127" w:rsidRDefault="00307A46" w:rsidP="00307A46">
                    <w:pPr>
                      <w:spacing w:after="120"/>
                      <w:ind w:left="1080" w:right="15" w:firstLine="0"/>
                      <w:jc w:val="right"/>
                      <w:rPr>
                        <w:color w:val="404040" w:themeColor="text1" w:themeTint="BF"/>
                        <w:sz w:val="18"/>
                        <w:szCs w:val="18"/>
                      </w:rPr>
                    </w:pPr>
                    <w:r w:rsidRPr="00C26127">
                      <w:rPr>
                        <w:color w:val="404040" w:themeColor="text1" w:themeTint="BF"/>
                        <w:sz w:val="18"/>
                        <w:szCs w:val="18"/>
                      </w:rPr>
                      <w:t xml:space="preserve">Phone: +84 (0) 2862873161 Fax: +84 (0) </w:t>
                    </w:r>
                    <w:r w:rsidR="00A1267E">
                      <w:rPr>
                        <w:color w:val="404040" w:themeColor="text1" w:themeTint="BF"/>
                        <w:sz w:val="18"/>
                        <w:szCs w:val="18"/>
                      </w:rPr>
                      <w:t>2862873161 Website: http://www.</w:t>
                    </w:r>
                    <w:r w:rsidRPr="00C26127">
                      <w:rPr>
                        <w:color w:val="404040" w:themeColor="text1" w:themeTint="BF"/>
                        <w:sz w:val="18"/>
                        <w:szCs w:val="18"/>
                      </w:rPr>
                      <w:t>reputable.asia</w:t>
                    </w:r>
                  </w:p>
                  <w:p w:rsidR="004E1B33" w:rsidRDefault="004E1B33" w:rsidP="00307A46">
                    <w:pPr>
                      <w:ind w:right="15"/>
                      <w:jc w:val="right"/>
                    </w:pPr>
                  </w:p>
                </w:txbxContent>
              </v:textbox>
            </v:rect>
          </w:pict>
        </mc:Fallback>
      </mc:AlternateContent>
    </w:r>
    <w:r>
      <w:rPr>
        <w:noProof/>
        <w:lang w:eastAsia="zh-CN"/>
      </w:rPr>
      <mc:AlternateContent>
        <mc:Choice Requires="wps">
          <w:drawing>
            <wp:anchor distT="0" distB="0" distL="114300" distR="114300" simplePos="0" relativeHeight="251657216" behindDoc="0" locked="0" layoutInCell="1" allowOverlap="1">
              <wp:simplePos x="0" y="0"/>
              <wp:positionH relativeFrom="page">
                <wp:posOffset>114300</wp:posOffset>
              </wp:positionH>
              <wp:positionV relativeFrom="page">
                <wp:posOffset>123825</wp:posOffset>
              </wp:positionV>
              <wp:extent cx="1315085" cy="1148715"/>
              <wp:effectExtent l="0" t="0" r="0" b="0"/>
              <wp:wrapNone/>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5085" cy="1148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6791" w:rsidRDefault="00516791" w:rsidP="00A80DBA">
                          <w:pPr>
                            <w:ind w:left="0" w:firstLine="0"/>
                            <w:jc w:val="center"/>
                          </w:pPr>
                          <w:r>
                            <w:rPr>
                              <w:noProof/>
                              <w:lang w:eastAsia="zh-CN"/>
                            </w:rPr>
                            <w:drawing>
                              <wp:inline distT="0" distB="0" distL="0" distR="0">
                                <wp:extent cx="1314450" cy="1314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d-Flames-Digital_150"/>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314450" cy="1314450"/>
                                        </a:xfrm>
                                        <a:prstGeom prst="rect">
                                          <a:avLst/>
                                        </a:prstGeom>
                                        <a:noFill/>
                                        <a:ln w="9525">
                                          <a:noFill/>
                                          <a:miter lim="800000"/>
                                          <a:headEnd/>
                                          <a:tailEnd/>
                                        </a:ln>
                                      </pic:spPr>
                                    </pic:pic>
                                  </a:graphicData>
                                </a:graphic>
                              </wp:inline>
                            </w:drawing>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7" type="#_x0000_t202" style="position:absolute;left:0;text-align:left;margin-left:9pt;margin-top:9.75pt;width:103.55pt;height:90.45pt;z-index:251657216;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Z7UsAIAAK8FAAAOAAAAZHJzL2Uyb0RvYy54bWysVNuOmzAQfa/Uf7D8zgJZSAAtWe2GUFXa&#10;XqTdfoADJlg1NrK9gW3Vf+/YhGQvL1VbHqzBHp85M3M8V9djx9GBKs2kyHF4EWBERSVrJvY5/vZQ&#10;eglG2hBREy4FzfET1fh6/f7d1dBndCFbyWuqEIAInQ19jltj+sz3ddXSjugL2VMBh41UHTHwq/Z+&#10;rcgA6B33F0Gw9Aep6l7JimoNu8V0iNcOv2loZb40jaYG8RwDN+NW5dadXf31Fcn2ivQtq440yF+w&#10;6AgTEPQEVRBD0KNib6A6VimpZWMuKtn5smlYRV0OkE0YvMrmviU9dblAcXR/KpP+f7DV58NXhVid&#10;4yVGgnTQogc6GnQrRxTb6gy9zsDpvgc3M8I2dNllqvs7WX3XSMhNS8Se3iglh5aSGtiF9qb/7OqE&#10;oy3IbvgkawhDHo10QGOjOls6KAYCdOjS06kzlkplQ16GcZDEGFVwFoZRsgodO59k8/VeafOByg5Z&#10;I8cKWu/gyeFOG0uHZLOLjSZkyTh37efixQY4TjsQHK7aM0vDdfNnGqTbZJtEXrRYbr0oKArvptxE&#10;3rIMV3FxWWw2RfjLxg2jrGV1TYUNMysrjP6sc0eNT5o4aUtLzmoLZylptd9tuEIHAsou3eeKDidn&#10;N/8lDVcEyOVVSuEiCm4XqVcuk5UXlVHspasg8YIwvU2XQZRGRfkypTsm6L+nhIYcp/EintR0Jv0q&#10;t8B9b3MjWccMzA7OuhwnJyeSWQ1uRe1aawjjk/2sFJb+uRTQ7rnRTrFWpJNczbgb3dNwcrZq3sn6&#10;CSSsJAgMdApzD4xWqh8YDTBDcixgyGHEPwp4BHbczIaajd1sEFHBxRwbjCZzY6ax9Ngrtm8Bd3pm&#10;Qt7AQ2mYk/CZw/F5wVRwmRwnmB07z/+d13nOrn8DAAD//wMAUEsDBBQABgAIAAAAIQCcw8P43AAA&#10;AAkBAAAPAAAAZHJzL2Rvd25yZXYueG1sTI9BT8MwDIXvSPyHyEjcWNKKoVKaTgjBkUkbXLiljdd2&#10;a5wqSbfy7zEnONlPz3r+XrVZ3CjOGOLgSUO2UiCQWm8H6jR8frzdFSBiMmTN6Ak1fGOETX19VZnS&#10;+gvt8LxPneAQiqXR0Kc0lVLGtkdn4spPSOwdfHAmsQydtMFcONyNMlfqQTozEH/ozYQvPban/ew0&#10;HN63p+PrvFPHThX4lQVcmmyr9e3N8vwEIuGS/o7hF5/RoWamxs9koxhZF1wl8Xxcg2A/z9cZiIYX&#10;pe5B1pX836D+AQAA//8DAFBLAQItABQABgAIAAAAIQC2gziS/gAAAOEBAAATAAAAAAAAAAAAAAAA&#10;AAAAAABbQ29udGVudF9UeXBlc10ueG1sUEsBAi0AFAAGAAgAAAAhADj9If/WAAAAlAEAAAsAAAAA&#10;AAAAAAAAAAAALwEAAF9yZWxzLy5yZWxzUEsBAi0AFAAGAAgAAAAhAGndntSwAgAArwUAAA4AAAAA&#10;AAAAAAAAAAAALgIAAGRycy9lMm9Eb2MueG1sUEsBAi0AFAAGAAgAAAAhAJzDw/jcAAAACQEAAA8A&#10;AAAAAAAAAAAAAAAACgUAAGRycy9kb3ducmV2LnhtbFBLBQYAAAAABAAEAPMAAAATBgAAAAA=&#10;" filled="f" stroked="f">
              <v:textbox inset="0,0,0,0">
                <w:txbxContent>
                  <w:p w:rsidR="00516791" w:rsidRDefault="00516791" w:rsidP="00A80DBA">
                    <w:pPr>
                      <w:ind w:left="0" w:firstLine="0"/>
                      <w:jc w:val="center"/>
                    </w:pPr>
                    <w:r>
                      <w:rPr>
                        <w:noProof/>
                        <w:lang w:eastAsia="zh-CN"/>
                      </w:rPr>
                      <w:drawing>
                        <wp:inline distT="0" distB="0" distL="0" distR="0">
                          <wp:extent cx="1314450" cy="1314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d-Flames-Digital_150"/>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314450" cy="1314450"/>
                                  </a:xfrm>
                                  <a:prstGeom prst="rect">
                                    <a:avLst/>
                                  </a:prstGeom>
                                  <a:noFill/>
                                  <a:ln w="9525">
                                    <a:noFill/>
                                    <a:miter lim="800000"/>
                                    <a:headEnd/>
                                    <a:tailEnd/>
                                  </a:ln>
                                </pic:spPr>
                              </pic:pic>
                            </a:graphicData>
                          </a:graphic>
                        </wp:inline>
                      </w:drawing>
                    </w:r>
                  </w:p>
                </w:txbxContent>
              </v:textbox>
              <w10:wrap anchorx="page" anchory="page"/>
            </v:shape>
          </w:pict>
        </mc:Fallback>
      </mc:AlternateContent>
    </w:r>
    <w:r>
      <w:rPr>
        <w:noProof/>
        <w:lang w:eastAsia="zh-CN"/>
      </w:rPr>
      <mc:AlternateContent>
        <mc:Choice Requires="wps">
          <w:drawing>
            <wp:anchor distT="0" distB="0" distL="114300" distR="114300" simplePos="0" relativeHeight="251656192" behindDoc="0" locked="0" layoutInCell="1" allowOverlap="1">
              <wp:simplePos x="0" y="0"/>
              <wp:positionH relativeFrom="page">
                <wp:posOffset>0</wp:posOffset>
              </wp:positionH>
              <wp:positionV relativeFrom="page">
                <wp:posOffset>-5715</wp:posOffset>
              </wp:positionV>
              <wp:extent cx="7562850" cy="1377315"/>
              <wp:effectExtent l="0" t="381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1377315"/>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6791" w:rsidRDefault="00516791" w:rsidP="00A80DBA">
                          <w:pPr>
                            <w:ind w:left="0" w:firstLine="0"/>
                            <w:jc w:val="center"/>
                          </w:pPr>
                          <w:r>
                            <w:rPr>
                              <w:noProof/>
                              <w:lang w:eastAsia="zh-CN"/>
                            </w:rPr>
                            <w:drawing>
                              <wp:inline distT="0" distB="0" distL="0" distR="0">
                                <wp:extent cx="7562850" cy="13634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d_inner_header_bg"/>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7562850" cy="1363494"/>
                                        </a:xfrm>
                                        <a:prstGeom prst="rect">
                                          <a:avLst/>
                                        </a:prstGeom>
                                        <a:noFill/>
                                        <a:ln w="9525">
                                          <a:noFill/>
                                          <a:miter lim="800000"/>
                                          <a:headEnd/>
                                          <a:tailEnd/>
                                        </a:ln>
                                      </pic:spPr>
                                    </pic:pic>
                                  </a:graphicData>
                                </a:graphic>
                              </wp:inline>
                            </w:drawing>
                          </w:r>
                        </w:p>
                        <w:p w:rsidR="00516791" w:rsidRDefault="00516791" w:rsidP="00A80DBA">
                          <w:pPr>
                            <w:ind w:left="0" w:firstLine="0"/>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left:0;text-align:left;margin-left:0;margin-top:-.45pt;width:595.5pt;height:108.4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5ZXqgIAALEFAAAOAAAAZHJzL2Uyb0RvYy54bWysVNtunDAQfa/Uf7D8TrgEdgGFjZJlqSql&#10;FynpB3jBLFbBprZ3IY367x2bZbNJX3rjwRrsmTO3M3N1PXYtOlCpmOAZ9i88jCgvRcX4LsNfHgon&#10;xkhpwivSCk4z/EgVvl69fXM19CkNRCPaikoEIFylQ5/hRus+dV1VNrQj6kL0lMNjLWRHNPzKnVtJ&#10;MgB617qB5y3cQciql6KkSsFtPj3ilcWva1rqT3WtqEZthiE2bU9pz6053dUVSXeS9A0rj2GQv4ii&#10;I4yD0xNUTjRBe8l+gepYKYUStb4oReeKumYltTlANr73Kpv7hvTU5gLFUf2pTOr/wZYfD58lYhX0&#10;DiNOOmjRAx01uhUjCk11hl6loHTfg5oe4dpomkxVfyfKrwpxsW4I39EbKcXQUFJBdL6xdM9MJxxl&#10;QLbDB1GBG7LXwgKNtewMIBQDATp06fHUGRNKCZfLaBHEETyV8OZfLpeXfmR9kHQ276XS76jokBEy&#10;LKH1Fp4c7pQ24ZB0VjHeuChY29r2t/zFBShON+AcTM2bCcN28ynxkk28iUMnDBYbJ/Ty3Lkp1qGz&#10;KPxllF/m63Xu/zB+/TBtWFVRbtzMzPLD3+vckeMTJ07cUqJllYEzISm5265biQ7EMNt+x4Kcqbkv&#10;w7BFgFxepeQHoXcbJE6xiJdOWISRkyy92PH85DZZeGES5sXLlO4Yp/+eEhoynERBNLHpj3Mjacc0&#10;7I6WdRmOTwUgqeHghle2tZqwdpLPSmHCfy4FtHtutGWsIelEVz1uRzsawTwIW1E9AoWlAIIBGWHv&#10;gdAI+R2jAXZIhtW3PZEUo/Y9hzEwC2cW5CxsZ4HwEkwzrDGaxLWeFtO+l2zXAPI0aFzcwKjUzJLY&#10;zNQUxXHAYC/YXI47zCye83+r9bxpVz8BAAD//wMAUEsDBBQABgAIAAAAIQBNCW/n3AAAAAcBAAAP&#10;AAAAZHJzL2Rvd25yZXYueG1sTI/BTsMwDIbvSLxDZKRd0Ja2h4mVptM0hDQOk6DwAGlj2mqJ0zVZ&#10;V94e7wRH+//1+XOxnZ0VE46h96QgXSUgkBpvemoVfH2+Lp9AhKjJaOsJFfxggG15f1fo3PgrfeBU&#10;xVYwhEKuFXQxDrmUoenQ6bDyAxJn3350OvI4ttKM+spwZ2WWJGvpdE98odMD7jtsTtXFKcje8eVw&#10;fKuzYJppOFeP9lhXVqnFw7x7BhFxjn9luOmzOpTsVPsLmSCsAn4kKlhuQNzCdJPyomZ0uk5AloX8&#10;71/+AgAA//8DAFBLAQItABQABgAIAAAAIQC2gziS/gAAAOEBAAATAAAAAAAAAAAAAAAAAAAAAABb&#10;Q29udGVudF9UeXBlc10ueG1sUEsBAi0AFAAGAAgAAAAhADj9If/WAAAAlAEAAAsAAAAAAAAAAAAA&#10;AAAALwEAAF9yZWxzLy5yZWxzUEsBAi0AFAAGAAgAAAAhAOeHlleqAgAAsQUAAA4AAAAAAAAAAAAA&#10;AAAALgIAAGRycy9lMm9Eb2MueG1sUEsBAi0AFAAGAAgAAAAhAE0Jb+fcAAAABwEAAA8AAAAAAAAA&#10;AAAAAAAABAUAAGRycy9kb3ducmV2LnhtbFBLBQYAAAAABAAEAPMAAAANBgAAAAA=&#10;" filled="f" fillcolor="black" stroked="f">
              <v:textbox inset="0,0,0,0">
                <w:txbxContent>
                  <w:p w:rsidR="00516791" w:rsidRDefault="00516791" w:rsidP="00A80DBA">
                    <w:pPr>
                      <w:ind w:left="0" w:firstLine="0"/>
                      <w:jc w:val="center"/>
                    </w:pPr>
                    <w:r>
                      <w:rPr>
                        <w:noProof/>
                        <w:lang w:eastAsia="zh-CN"/>
                      </w:rPr>
                      <w:drawing>
                        <wp:inline distT="0" distB="0" distL="0" distR="0">
                          <wp:extent cx="7562850" cy="13634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d_inner_header_bg"/>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7562850" cy="1363494"/>
                                  </a:xfrm>
                                  <a:prstGeom prst="rect">
                                    <a:avLst/>
                                  </a:prstGeom>
                                  <a:noFill/>
                                  <a:ln w="9525">
                                    <a:noFill/>
                                    <a:miter lim="800000"/>
                                    <a:headEnd/>
                                    <a:tailEnd/>
                                  </a:ln>
                                </pic:spPr>
                              </pic:pic>
                            </a:graphicData>
                          </a:graphic>
                        </wp:inline>
                      </w:drawing>
                    </w:r>
                  </w:p>
                  <w:p w:rsidR="00516791" w:rsidRDefault="00516791" w:rsidP="00A80DBA">
                    <w:pPr>
                      <w:ind w:left="0" w:firstLine="0"/>
                      <w:jc w:val="center"/>
                    </w:pP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8781F"/>
    <w:multiLevelType w:val="hybridMultilevel"/>
    <w:tmpl w:val="3854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0628AE"/>
    <w:multiLevelType w:val="hybridMultilevel"/>
    <w:tmpl w:val="A9220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837EE4"/>
    <w:multiLevelType w:val="hybridMultilevel"/>
    <w:tmpl w:val="6E58B2F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3E84F96"/>
    <w:multiLevelType w:val="hybridMultilevel"/>
    <w:tmpl w:val="F22AE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C17E12"/>
    <w:multiLevelType w:val="hybridMultilevel"/>
    <w:tmpl w:val="A28A16EE"/>
    <w:lvl w:ilvl="0" w:tplc="333C0D9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8B27B8"/>
    <w:multiLevelType w:val="hybridMultilevel"/>
    <w:tmpl w:val="2AEAE034"/>
    <w:lvl w:ilvl="0" w:tplc="35486160">
      <w:start w:val="1"/>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F523A52"/>
    <w:multiLevelType w:val="hybridMultilevel"/>
    <w:tmpl w:val="16225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EE7595"/>
    <w:multiLevelType w:val="hybridMultilevel"/>
    <w:tmpl w:val="35DEE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E55197"/>
    <w:multiLevelType w:val="hybridMultilevel"/>
    <w:tmpl w:val="C87CD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C26764"/>
    <w:multiLevelType w:val="hybridMultilevel"/>
    <w:tmpl w:val="4BF09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357967"/>
    <w:multiLevelType w:val="multilevel"/>
    <w:tmpl w:val="27ECF2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rFonts w:ascii="Arial" w:hAnsi="Arial" w:cs="Arial"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tabs>
          <w:tab w:val="num" w:pos="1044"/>
        </w:tabs>
        <w:ind w:left="104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nsid w:val="368E2D20"/>
    <w:multiLevelType w:val="hybridMultilevel"/>
    <w:tmpl w:val="BF2C8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DFB12A4"/>
    <w:multiLevelType w:val="hybridMultilevel"/>
    <w:tmpl w:val="6C3495F8"/>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FF793C"/>
    <w:multiLevelType w:val="hybridMultilevel"/>
    <w:tmpl w:val="6E88B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7D3257"/>
    <w:multiLevelType w:val="hybridMultilevel"/>
    <w:tmpl w:val="048CC5B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47BB2728"/>
    <w:multiLevelType w:val="hybridMultilevel"/>
    <w:tmpl w:val="B2A02B0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AF25C69"/>
    <w:multiLevelType w:val="hybridMultilevel"/>
    <w:tmpl w:val="CA047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8CD0917"/>
    <w:multiLevelType w:val="hybridMultilevel"/>
    <w:tmpl w:val="F7D66F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F383A23"/>
    <w:multiLevelType w:val="hybridMultilevel"/>
    <w:tmpl w:val="222A2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4E03FDC"/>
    <w:multiLevelType w:val="hybridMultilevel"/>
    <w:tmpl w:val="3B56D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BF73CB8"/>
    <w:multiLevelType w:val="hybridMultilevel"/>
    <w:tmpl w:val="4022D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2B4AC8"/>
    <w:multiLevelType w:val="hybridMultilevel"/>
    <w:tmpl w:val="3D1E0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025018E"/>
    <w:multiLevelType w:val="hybridMultilevel"/>
    <w:tmpl w:val="B98CD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2476B8F"/>
    <w:multiLevelType w:val="hybridMultilevel"/>
    <w:tmpl w:val="473AE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5993CD4"/>
    <w:multiLevelType w:val="multilevel"/>
    <w:tmpl w:val="F6E09094"/>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nsid w:val="75DC5898"/>
    <w:multiLevelType w:val="hybridMultilevel"/>
    <w:tmpl w:val="EDF68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B437D3"/>
    <w:multiLevelType w:val="multilevel"/>
    <w:tmpl w:val="A92EBA04"/>
    <w:lvl w:ilvl="0">
      <w:start w:val="1"/>
      <w:numFmt w:val="decimal"/>
      <w:lvlText w:val="%1."/>
      <w:lvlJc w:val="left"/>
      <w:pPr>
        <w:ind w:left="810" w:hanging="360"/>
      </w:pPr>
      <w:rPr>
        <w:rFonts w:hint="default"/>
      </w:rPr>
    </w:lvl>
    <w:lvl w:ilvl="1">
      <w:start w:val="2"/>
      <w:numFmt w:val="decimal"/>
      <w:isLgl/>
      <w:lvlText w:val="%1.%2."/>
      <w:lvlJc w:val="left"/>
      <w:pPr>
        <w:ind w:left="1170" w:hanging="72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890" w:hanging="144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2250" w:hanging="1800"/>
      </w:pPr>
      <w:rPr>
        <w:rFonts w:hint="default"/>
      </w:rPr>
    </w:lvl>
    <w:lvl w:ilvl="7">
      <w:start w:val="1"/>
      <w:numFmt w:val="decimal"/>
      <w:isLgl/>
      <w:lvlText w:val="%1.%2.%3.%4.%5.%6.%7.%8."/>
      <w:lvlJc w:val="left"/>
      <w:pPr>
        <w:ind w:left="2250" w:hanging="1800"/>
      </w:pPr>
      <w:rPr>
        <w:rFonts w:hint="default"/>
      </w:rPr>
    </w:lvl>
    <w:lvl w:ilvl="8">
      <w:start w:val="1"/>
      <w:numFmt w:val="decimal"/>
      <w:isLgl/>
      <w:lvlText w:val="%1.%2.%3.%4.%5.%6.%7.%8.%9."/>
      <w:lvlJc w:val="left"/>
      <w:pPr>
        <w:ind w:left="2610" w:hanging="2160"/>
      </w:pPr>
      <w:rPr>
        <w:rFonts w:hint="default"/>
      </w:rPr>
    </w:lvl>
  </w:abstractNum>
  <w:abstractNum w:abstractNumId="27">
    <w:nsid w:val="7CD0024F"/>
    <w:multiLevelType w:val="multilevel"/>
    <w:tmpl w:val="6D7CCB0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10"/>
  </w:num>
  <w:num w:numId="2">
    <w:abstractNumId w:val="5"/>
  </w:num>
  <w:num w:numId="3">
    <w:abstractNumId w:val="4"/>
  </w:num>
  <w:num w:numId="4">
    <w:abstractNumId w:val="17"/>
  </w:num>
  <w:num w:numId="5">
    <w:abstractNumId w:val="14"/>
  </w:num>
  <w:num w:numId="6">
    <w:abstractNumId w:val="27"/>
  </w:num>
  <w:num w:numId="7">
    <w:abstractNumId w:val="24"/>
  </w:num>
  <w:num w:numId="8">
    <w:abstractNumId w:val="2"/>
  </w:num>
  <w:num w:numId="9">
    <w:abstractNumId w:val="9"/>
  </w:num>
  <w:num w:numId="10">
    <w:abstractNumId w:val="0"/>
  </w:num>
  <w:num w:numId="11">
    <w:abstractNumId w:val="11"/>
  </w:num>
  <w:num w:numId="12">
    <w:abstractNumId w:val="20"/>
  </w:num>
  <w:num w:numId="13">
    <w:abstractNumId w:val="23"/>
  </w:num>
  <w:num w:numId="14">
    <w:abstractNumId w:val="3"/>
  </w:num>
  <w:num w:numId="15">
    <w:abstractNumId w:val="13"/>
  </w:num>
  <w:num w:numId="16">
    <w:abstractNumId w:val="16"/>
  </w:num>
  <w:num w:numId="17">
    <w:abstractNumId w:val="19"/>
  </w:num>
  <w:num w:numId="18">
    <w:abstractNumId w:val="1"/>
  </w:num>
  <w:num w:numId="19">
    <w:abstractNumId w:val="25"/>
  </w:num>
  <w:num w:numId="20">
    <w:abstractNumId w:val="6"/>
  </w:num>
  <w:num w:numId="21">
    <w:abstractNumId w:val="8"/>
  </w:num>
  <w:num w:numId="22">
    <w:abstractNumId w:val="7"/>
  </w:num>
  <w:num w:numId="23">
    <w:abstractNumId w:val="18"/>
  </w:num>
  <w:num w:numId="24">
    <w:abstractNumId w:val="22"/>
  </w:num>
  <w:num w:numId="25">
    <w:abstractNumId w:val="15"/>
  </w:num>
  <w:num w:numId="26">
    <w:abstractNumId w:val="21"/>
  </w:num>
  <w:num w:numId="27">
    <w:abstractNumId w:val="26"/>
  </w:num>
  <w:num w:numId="28">
    <w:abstractNumId w:val="1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010"/>
    <w:rsid w:val="00003E27"/>
    <w:rsid w:val="00014756"/>
    <w:rsid w:val="00014B1A"/>
    <w:rsid w:val="00023267"/>
    <w:rsid w:val="00024451"/>
    <w:rsid w:val="0002457A"/>
    <w:rsid w:val="000247FC"/>
    <w:rsid w:val="00035050"/>
    <w:rsid w:val="00035684"/>
    <w:rsid w:val="000375F1"/>
    <w:rsid w:val="00040A6B"/>
    <w:rsid w:val="00041701"/>
    <w:rsid w:val="00057442"/>
    <w:rsid w:val="00062C14"/>
    <w:rsid w:val="00063B6D"/>
    <w:rsid w:val="00064865"/>
    <w:rsid w:val="00064A28"/>
    <w:rsid w:val="00064C00"/>
    <w:rsid w:val="0006588D"/>
    <w:rsid w:val="00067456"/>
    <w:rsid w:val="0007062E"/>
    <w:rsid w:val="00073F88"/>
    <w:rsid w:val="000750BA"/>
    <w:rsid w:val="000752BB"/>
    <w:rsid w:val="00081EF0"/>
    <w:rsid w:val="0008695E"/>
    <w:rsid w:val="000869C1"/>
    <w:rsid w:val="00086C7E"/>
    <w:rsid w:val="000927E1"/>
    <w:rsid w:val="00094635"/>
    <w:rsid w:val="00094CD9"/>
    <w:rsid w:val="00094D71"/>
    <w:rsid w:val="000956C6"/>
    <w:rsid w:val="0009665A"/>
    <w:rsid w:val="00097E98"/>
    <w:rsid w:val="000A0FCC"/>
    <w:rsid w:val="000A31B8"/>
    <w:rsid w:val="000B09E4"/>
    <w:rsid w:val="000B1463"/>
    <w:rsid w:val="000B28F1"/>
    <w:rsid w:val="000B373E"/>
    <w:rsid w:val="000C2E46"/>
    <w:rsid w:val="000C3F54"/>
    <w:rsid w:val="000C48CB"/>
    <w:rsid w:val="000C4AFF"/>
    <w:rsid w:val="000D3534"/>
    <w:rsid w:val="000D6783"/>
    <w:rsid w:val="000E0330"/>
    <w:rsid w:val="000E2BE9"/>
    <w:rsid w:val="000E462F"/>
    <w:rsid w:val="000E4DC7"/>
    <w:rsid w:val="000E6C49"/>
    <w:rsid w:val="000F2732"/>
    <w:rsid w:val="000F2C73"/>
    <w:rsid w:val="000F2E60"/>
    <w:rsid w:val="000F4CC4"/>
    <w:rsid w:val="001004F3"/>
    <w:rsid w:val="00100AC4"/>
    <w:rsid w:val="0010190C"/>
    <w:rsid w:val="001056F5"/>
    <w:rsid w:val="00105AC3"/>
    <w:rsid w:val="00111643"/>
    <w:rsid w:val="00112B73"/>
    <w:rsid w:val="0011307A"/>
    <w:rsid w:val="00113C46"/>
    <w:rsid w:val="00114ED3"/>
    <w:rsid w:val="001150A6"/>
    <w:rsid w:val="00115E0F"/>
    <w:rsid w:val="00121862"/>
    <w:rsid w:val="001239E9"/>
    <w:rsid w:val="00141182"/>
    <w:rsid w:val="00141452"/>
    <w:rsid w:val="00146F6F"/>
    <w:rsid w:val="00152201"/>
    <w:rsid w:val="00154699"/>
    <w:rsid w:val="00154E91"/>
    <w:rsid w:val="00156510"/>
    <w:rsid w:val="001566D4"/>
    <w:rsid w:val="0016100A"/>
    <w:rsid w:val="00161F2F"/>
    <w:rsid w:val="0016557D"/>
    <w:rsid w:val="00165839"/>
    <w:rsid w:val="00165F63"/>
    <w:rsid w:val="00172697"/>
    <w:rsid w:val="001730D8"/>
    <w:rsid w:val="0017548E"/>
    <w:rsid w:val="00176189"/>
    <w:rsid w:val="00176503"/>
    <w:rsid w:val="0017704E"/>
    <w:rsid w:val="001773DF"/>
    <w:rsid w:val="00177F6B"/>
    <w:rsid w:val="001823C3"/>
    <w:rsid w:val="00183A60"/>
    <w:rsid w:val="00184CE6"/>
    <w:rsid w:val="00185578"/>
    <w:rsid w:val="00185CCB"/>
    <w:rsid w:val="001866B0"/>
    <w:rsid w:val="00186CB9"/>
    <w:rsid w:val="00186DAD"/>
    <w:rsid w:val="00190717"/>
    <w:rsid w:val="00190FE6"/>
    <w:rsid w:val="0019254C"/>
    <w:rsid w:val="00193A5D"/>
    <w:rsid w:val="00194D9D"/>
    <w:rsid w:val="00196217"/>
    <w:rsid w:val="00196AF2"/>
    <w:rsid w:val="001A09F5"/>
    <w:rsid w:val="001A10B8"/>
    <w:rsid w:val="001A18AD"/>
    <w:rsid w:val="001A2AFA"/>
    <w:rsid w:val="001A7DF0"/>
    <w:rsid w:val="001B50F3"/>
    <w:rsid w:val="001B5585"/>
    <w:rsid w:val="001B5F79"/>
    <w:rsid w:val="001B66AB"/>
    <w:rsid w:val="001B786E"/>
    <w:rsid w:val="001C1819"/>
    <w:rsid w:val="001C3636"/>
    <w:rsid w:val="001C4D39"/>
    <w:rsid w:val="001D44D8"/>
    <w:rsid w:val="001D486C"/>
    <w:rsid w:val="001D4E64"/>
    <w:rsid w:val="001D4F20"/>
    <w:rsid w:val="001D66FE"/>
    <w:rsid w:val="001D7916"/>
    <w:rsid w:val="001E0782"/>
    <w:rsid w:val="001E154D"/>
    <w:rsid w:val="001E1833"/>
    <w:rsid w:val="001E3E8E"/>
    <w:rsid w:val="001E421B"/>
    <w:rsid w:val="001E42A4"/>
    <w:rsid w:val="001E7F5B"/>
    <w:rsid w:val="001F24EC"/>
    <w:rsid w:val="001F32C9"/>
    <w:rsid w:val="001F38B8"/>
    <w:rsid w:val="001F712F"/>
    <w:rsid w:val="001F77B1"/>
    <w:rsid w:val="00204747"/>
    <w:rsid w:val="002071BA"/>
    <w:rsid w:val="00210434"/>
    <w:rsid w:val="002106F0"/>
    <w:rsid w:val="00212687"/>
    <w:rsid w:val="00213C94"/>
    <w:rsid w:val="002236AE"/>
    <w:rsid w:val="002241FC"/>
    <w:rsid w:val="00226B4D"/>
    <w:rsid w:val="002278C2"/>
    <w:rsid w:val="00230F83"/>
    <w:rsid w:val="002319EB"/>
    <w:rsid w:val="00232A9F"/>
    <w:rsid w:val="00232AE1"/>
    <w:rsid w:val="00233951"/>
    <w:rsid w:val="00235B1C"/>
    <w:rsid w:val="00237F2A"/>
    <w:rsid w:val="002404C1"/>
    <w:rsid w:val="00240E67"/>
    <w:rsid w:val="00241492"/>
    <w:rsid w:val="0024404E"/>
    <w:rsid w:val="0024494C"/>
    <w:rsid w:val="002451EB"/>
    <w:rsid w:val="00245344"/>
    <w:rsid w:val="00247CE1"/>
    <w:rsid w:val="00247F8C"/>
    <w:rsid w:val="00252B1E"/>
    <w:rsid w:val="00253BEA"/>
    <w:rsid w:val="0026078B"/>
    <w:rsid w:val="00261E32"/>
    <w:rsid w:val="0026373F"/>
    <w:rsid w:val="00264754"/>
    <w:rsid w:val="00265F34"/>
    <w:rsid w:val="00273D61"/>
    <w:rsid w:val="00274A61"/>
    <w:rsid w:val="00275152"/>
    <w:rsid w:val="002776E5"/>
    <w:rsid w:val="00281B44"/>
    <w:rsid w:val="00282A87"/>
    <w:rsid w:val="002915CA"/>
    <w:rsid w:val="00291B72"/>
    <w:rsid w:val="00294472"/>
    <w:rsid w:val="00295266"/>
    <w:rsid w:val="0029654C"/>
    <w:rsid w:val="002A2559"/>
    <w:rsid w:val="002B07DB"/>
    <w:rsid w:val="002B2951"/>
    <w:rsid w:val="002B5C9F"/>
    <w:rsid w:val="002B6F61"/>
    <w:rsid w:val="002C169C"/>
    <w:rsid w:val="002C6339"/>
    <w:rsid w:val="002D3C85"/>
    <w:rsid w:val="002D5AFC"/>
    <w:rsid w:val="002D6D6A"/>
    <w:rsid w:val="002E011A"/>
    <w:rsid w:val="002E0C82"/>
    <w:rsid w:val="002E1632"/>
    <w:rsid w:val="002E2950"/>
    <w:rsid w:val="002E2A1D"/>
    <w:rsid w:val="002F1E6D"/>
    <w:rsid w:val="002F6D3F"/>
    <w:rsid w:val="003026DC"/>
    <w:rsid w:val="00303527"/>
    <w:rsid w:val="0030353B"/>
    <w:rsid w:val="00303576"/>
    <w:rsid w:val="00307A46"/>
    <w:rsid w:val="00310238"/>
    <w:rsid w:val="00310750"/>
    <w:rsid w:val="00313554"/>
    <w:rsid w:val="00313CDB"/>
    <w:rsid w:val="003161ED"/>
    <w:rsid w:val="00321E40"/>
    <w:rsid w:val="003253E5"/>
    <w:rsid w:val="003263E8"/>
    <w:rsid w:val="00326C02"/>
    <w:rsid w:val="00332733"/>
    <w:rsid w:val="003327E6"/>
    <w:rsid w:val="0033375B"/>
    <w:rsid w:val="00335330"/>
    <w:rsid w:val="00335458"/>
    <w:rsid w:val="00336FEB"/>
    <w:rsid w:val="0034166A"/>
    <w:rsid w:val="003423E6"/>
    <w:rsid w:val="0034429E"/>
    <w:rsid w:val="00347676"/>
    <w:rsid w:val="00347E66"/>
    <w:rsid w:val="00352B12"/>
    <w:rsid w:val="003535A7"/>
    <w:rsid w:val="00355A2E"/>
    <w:rsid w:val="00356CAB"/>
    <w:rsid w:val="0036091D"/>
    <w:rsid w:val="00364102"/>
    <w:rsid w:val="00372F4C"/>
    <w:rsid w:val="0038297E"/>
    <w:rsid w:val="00382D23"/>
    <w:rsid w:val="00385FA6"/>
    <w:rsid w:val="003864C8"/>
    <w:rsid w:val="00390EC3"/>
    <w:rsid w:val="003940FA"/>
    <w:rsid w:val="00395458"/>
    <w:rsid w:val="00396A78"/>
    <w:rsid w:val="003979D1"/>
    <w:rsid w:val="003A01BF"/>
    <w:rsid w:val="003A1947"/>
    <w:rsid w:val="003A3284"/>
    <w:rsid w:val="003A431A"/>
    <w:rsid w:val="003A52DB"/>
    <w:rsid w:val="003A711E"/>
    <w:rsid w:val="003A72D0"/>
    <w:rsid w:val="003B1BEC"/>
    <w:rsid w:val="003B37E2"/>
    <w:rsid w:val="003B5126"/>
    <w:rsid w:val="003B73E3"/>
    <w:rsid w:val="003C0C98"/>
    <w:rsid w:val="003C2786"/>
    <w:rsid w:val="003C4BFF"/>
    <w:rsid w:val="003D1516"/>
    <w:rsid w:val="003D27B8"/>
    <w:rsid w:val="003D3B65"/>
    <w:rsid w:val="003D593D"/>
    <w:rsid w:val="003D6AF4"/>
    <w:rsid w:val="003E460A"/>
    <w:rsid w:val="003E4DF3"/>
    <w:rsid w:val="003F0959"/>
    <w:rsid w:val="003F5CFE"/>
    <w:rsid w:val="003F64D5"/>
    <w:rsid w:val="00400671"/>
    <w:rsid w:val="00400C9E"/>
    <w:rsid w:val="0040380A"/>
    <w:rsid w:val="00404559"/>
    <w:rsid w:val="004064A3"/>
    <w:rsid w:val="004143BB"/>
    <w:rsid w:val="00416FDA"/>
    <w:rsid w:val="00420C6C"/>
    <w:rsid w:val="00420CCF"/>
    <w:rsid w:val="00422913"/>
    <w:rsid w:val="00423021"/>
    <w:rsid w:val="00423D52"/>
    <w:rsid w:val="00424005"/>
    <w:rsid w:val="00424C44"/>
    <w:rsid w:val="00424CF3"/>
    <w:rsid w:val="00432FCC"/>
    <w:rsid w:val="00436FB7"/>
    <w:rsid w:val="004373BF"/>
    <w:rsid w:val="0044467E"/>
    <w:rsid w:val="004450F8"/>
    <w:rsid w:val="00452E4F"/>
    <w:rsid w:val="004539E3"/>
    <w:rsid w:val="004549D9"/>
    <w:rsid w:val="00460C9E"/>
    <w:rsid w:val="00460D9F"/>
    <w:rsid w:val="004612A7"/>
    <w:rsid w:val="004625EE"/>
    <w:rsid w:val="004630DD"/>
    <w:rsid w:val="00464280"/>
    <w:rsid w:val="00464F59"/>
    <w:rsid w:val="004709BB"/>
    <w:rsid w:val="00474191"/>
    <w:rsid w:val="004745D9"/>
    <w:rsid w:val="00474E75"/>
    <w:rsid w:val="00476244"/>
    <w:rsid w:val="004769DE"/>
    <w:rsid w:val="00482032"/>
    <w:rsid w:val="0048497D"/>
    <w:rsid w:val="0048605F"/>
    <w:rsid w:val="00496D68"/>
    <w:rsid w:val="004A1232"/>
    <w:rsid w:val="004A358A"/>
    <w:rsid w:val="004A7FCC"/>
    <w:rsid w:val="004B0C19"/>
    <w:rsid w:val="004B5A00"/>
    <w:rsid w:val="004B73AC"/>
    <w:rsid w:val="004C1948"/>
    <w:rsid w:val="004C4C9C"/>
    <w:rsid w:val="004D2426"/>
    <w:rsid w:val="004D3B9C"/>
    <w:rsid w:val="004D50DA"/>
    <w:rsid w:val="004D74C4"/>
    <w:rsid w:val="004E0CCE"/>
    <w:rsid w:val="004E1B33"/>
    <w:rsid w:val="004F352B"/>
    <w:rsid w:val="004F6E6D"/>
    <w:rsid w:val="00501D8D"/>
    <w:rsid w:val="00504A1C"/>
    <w:rsid w:val="00507ADA"/>
    <w:rsid w:val="0051063C"/>
    <w:rsid w:val="005109B8"/>
    <w:rsid w:val="00511AC6"/>
    <w:rsid w:val="0051479E"/>
    <w:rsid w:val="00514BE3"/>
    <w:rsid w:val="0051614C"/>
    <w:rsid w:val="00516791"/>
    <w:rsid w:val="00520FBA"/>
    <w:rsid w:val="0052327F"/>
    <w:rsid w:val="00525C11"/>
    <w:rsid w:val="00531B78"/>
    <w:rsid w:val="00534D90"/>
    <w:rsid w:val="00534DF6"/>
    <w:rsid w:val="00534F43"/>
    <w:rsid w:val="0053574F"/>
    <w:rsid w:val="005357AD"/>
    <w:rsid w:val="00535FBE"/>
    <w:rsid w:val="0054119C"/>
    <w:rsid w:val="00545F55"/>
    <w:rsid w:val="00547ABF"/>
    <w:rsid w:val="00551844"/>
    <w:rsid w:val="00554810"/>
    <w:rsid w:val="0055517C"/>
    <w:rsid w:val="00557800"/>
    <w:rsid w:val="00561988"/>
    <w:rsid w:val="00562022"/>
    <w:rsid w:val="00562870"/>
    <w:rsid w:val="005649A3"/>
    <w:rsid w:val="0056529C"/>
    <w:rsid w:val="00565BCD"/>
    <w:rsid w:val="00566232"/>
    <w:rsid w:val="0057076C"/>
    <w:rsid w:val="00570BB2"/>
    <w:rsid w:val="00570FEE"/>
    <w:rsid w:val="005725A2"/>
    <w:rsid w:val="00572652"/>
    <w:rsid w:val="0057486A"/>
    <w:rsid w:val="00574A22"/>
    <w:rsid w:val="00576DD2"/>
    <w:rsid w:val="00577D2A"/>
    <w:rsid w:val="005821AD"/>
    <w:rsid w:val="00582FD6"/>
    <w:rsid w:val="005854F3"/>
    <w:rsid w:val="005916B5"/>
    <w:rsid w:val="005933FD"/>
    <w:rsid w:val="005938BE"/>
    <w:rsid w:val="005A0C16"/>
    <w:rsid w:val="005A0F77"/>
    <w:rsid w:val="005A2C44"/>
    <w:rsid w:val="005A5033"/>
    <w:rsid w:val="005A52AA"/>
    <w:rsid w:val="005B1C61"/>
    <w:rsid w:val="005B2283"/>
    <w:rsid w:val="005B3C5F"/>
    <w:rsid w:val="005B3D97"/>
    <w:rsid w:val="005B41F5"/>
    <w:rsid w:val="005B5BE3"/>
    <w:rsid w:val="005B739D"/>
    <w:rsid w:val="005C00A7"/>
    <w:rsid w:val="005C09F3"/>
    <w:rsid w:val="005C2C30"/>
    <w:rsid w:val="005C4980"/>
    <w:rsid w:val="005C49D8"/>
    <w:rsid w:val="005D2AF6"/>
    <w:rsid w:val="005D2BAA"/>
    <w:rsid w:val="005D41A3"/>
    <w:rsid w:val="005D56EC"/>
    <w:rsid w:val="005D67B1"/>
    <w:rsid w:val="005E5728"/>
    <w:rsid w:val="005E7FA5"/>
    <w:rsid w:val="005F4D05"/>
    <w:rsid w:val="005F600F"/>
    <w:rsid w:val="005F6CDF"/>
    <w:rsid w:val="005F6E91"/>
    <w:rsid w:val="005F7F72"/>
    <w:rsid w:val="00606677"/>
    <w:rsid w:val="00607450"/>
    <w:rsid w:val="00610788"/>
    <w:rsid w:val="00610C43"/>
    <w:rsid w:val="0061176D"/>
    <w:rsid w:val="00611A1E"/>
    <w:rsid w:val="006122DD"/>
    <w:rsid w:val="00613540"/>
    <w:rsid w:val="0062037E"/>
    <w:rsid w:val="00620DBE"/>
    <w:rsid w:val="0062222B"/>
    <w:rsid w:val="00623871"/>
    <w:rsid w:val="0063063E"/>
    <w:rsid w:val="00632F12"/>
    <w:rsid w:val="00633D1F"/>
    <w:rsid w:val="00635987"/>
    <w:rsid w:val="00636894"/>
    <w:rsid w:val="006378A4"/>
    <w:rsid w:val="00642267"/>
    <w:rsid w:val="00642F98"/>
    <w:rsid w:val="00650465"/>
    <w:rsid w:val="00653065"/>
    <w:rsid w:val="00654060"/>
    <w:rsid w:val="006559C0"/>
    <w:rsid w:val="00661238"/>
    <w:rsid w:val="0066165E"/>
    <w:rsid w:val="00662877"/>
    <w:rsid w:val="00662F83"/>
    <w:rsid w:val="00663490"/>
    <w:rsid w:val="00663B89"/>
    <w:rsid w:val="00664B63"/>
    <w:rsid w:val="006659DC"/>
    <w:rsid w:val="006673D9"/>
    <w:rsid w:val="00667838"/>
    <w:rsid w:val="00670080"/>
    <w:rsid w:val="0067436D"/>
    <w:rsid w:val="00675EA4"/>
    <w:rsid w:val="00686DAA"/>
    <w:rsid w:val="006919A3"/>
    <w:rsid w:val="0069463A"/>
    <w:rsid w:val="006970AB"/>
    <w:rsid w:val="006A024C"/>
    <w:rsid w:val="006A0BF7"/>
    <w:rsid w:val="006A21E6"/>
    <w:rsid w:val="006A24C1"/>
    <w:rsid w:val="006A2AEC"/>
    <w:rsid w:val="006A494D"/>
    <w:rsid w:val="006A6CFA"/>
    <w:rsid w:val="006A75CD"/>
    <w:rsid w:val="006A7782"/>
    <w:rsid w:val="006B231C"/>
    <w:rsid w:val="006B5DCC"/>
    <w:rsid w:val="006B6C4D"/>
    <w:rsid w:val="006B789F"/>
    <w:rsid w:val="006C260F"/>
    <w:rsid w:val="006C34FF"/>
    <w:rsid w:val="006C46C4"/>
    <w:rsid w:val="006C4FD8"/>
    <w:rsid w:val="006D0BB8"/>
    <w:rsid w:val="006E391B"/>
    <w:rsid w:val="006E54B5"/>
    <w:rsid w:val="006F3EF1"/>
    <w:rsid w:val="006F5B58"/>
    <w:rsid w:val="006F6D30"/>
    <w:rsid w:val="00700A0A"/>
    <w:rsid w:val="00704B18"/>
    <w:rsid w:val="00704BF9"/>
    <w:rsid w:val="00704C5F"/>
    <w:rsid w:val="0070538A"/>
    <w:rsid w:val="00706085"/>
    <w:rsid w:val="007062C9"/>
    <w:rsid w:val="00706B3C"/>
    <w:rsid w:val="00707449"/>
    <w:rsid w:val="00707EB8"/>
    <w:rsid w:val="007124D6"/>
    <w:rsid w:val="00722045"/>
    <w:rsid w:val="00722171"/>
    <w:rsid w:val="00722FCC"/>
    <w:rsid w:val="00723B17"/>
    <w:rsid w:val="00723DD9"/>
    <w:rsid w:val="00731EE5"/>
    <w:rsid w:val="00733B1A"/>
    <w:rsid w:val="0073550B"/>
    <w:rsid w:val="00735CAA"/>
    <w:rsid w:val="00744805"/>
    <w:rsid w:val="00745E82"/>
    <w:rsid w:val="00747529"/>
    <w:rsid w:val="007521EF"/>
    <w:rsid w:val="00755B8B"/>
    <w:rsid w:val="007617B8"/>
    <w:rsid w:val="00764363"/>
    <w:rsid w:val="00764A55"/>
    <w:rsid w:val="007663AD"/>
    <w:rsid w:val="00767E55"/>
    <w:rsid w:val="00770B9C"/>
    <w:rsid w:val="00771666"/>
    <w:rsid w:val="00772010"/>
    <w:rsid w:val="00775949"/>
    <w:rsid w:val="00775EE9"/>
    <w:rsid w:val="00777871"/>
    <w:rsid w:val="00780484"/>
    <w:rsid w:val="00780B36"/>
    <w:rsid w:val="00781295"/>
    <w:rsid w:val="0078221C"/>
    <w:rsid w:val="00783B2B"/>
    <w:rsid w:val="00786818"/>
    <w:rsid w:val="00786F5C"/>
    <w:rsid w:val="0078728E"/>
    <w:rsid w:val="00787E6C"/>
    <w:rsid w:val="00790541"/>
    <w:rsid w:val="007966EB"/>
    <w:rsid w:val="007A2FC4"/>
    <w:rsid w:val="007A3A59"/>
    <w:rsid w:val="007A3D4D"/>
    <w:rsid w:val="007A59A6"/>
    <w:rsid w:val="007A5FDC"/>
    <w:rsid w:val="007B0A7A"/>
    <w:rsid w:val="007B161E"/>
    <w:rsid w:val="007B3D14"/>
    <w:rsid w:val="007B48A1"/>
    <w:rsid w:val="007B5626"/>
    <w:rsid w:val="007B659A"/>
    <w:rsid w:val="007B7259"/>
    <w:rsid w:val="007C0847"/>
    <w:rsid w:val="007C08DA"/>
    <w:rsid w:val="007C1FC2"/>
    <w:rsid w:val="007C62DE"/>
    <w:rsid w:val="007D14AF"/>
    <w:rsid w:val="007D3BBB"/>
    <w:rsid w:val="007D582F"/>
    <w:rsid w:val="007E1138"/>
    <w:rsid w:val="007E4AFE"/>
    <w:rsid w:val="007E6585"/>
    <w:rsid w:val="007E737F"/>
    <w:rsid w:val="007F27AD"/>
    <w:rsid w:val="007F3FBA"/>
    <w:rsid w:val="007F54B5"/>
    <w:rsid w:val="007F631A"/>
    <w:rsid w:val="007F6816"/>
    <w:rsid w:val="0080412D"/>
    <w:rsid w:val="00807AC3"/>
    <w:rsid w:val="00810740"/>
    <w:rsid w:val="00813B29"/>
    <w:rsid w:val="008143FA"/>
    <w:rsid w:val="008161CC"/>
    <w:rsid w:val="00816C92"/>
    <w:rsid w:val="008178FD"/>
    <w:rsid w:val="00821B9C"/>
    <w:rsid w:val="008244DF"/>
    <w:rsid w:val="00826D9E"/>
    <w:rsid w:val="008271CF"/>
    <w:rsid w:val="008302C8"/>
    <w:rsid w:val="008354F5"/>
    <w:rsid w:val="0084085C"/>
    <w:rsid w:val="00841E14"/>
    <w:rsid w:val="00847022"/>
    <w:rsid w:val="008501AA"/>
    <w:rsid w:val="008509CC"/>
    <w:rsid w:val="008524B4"/>
    <w:rsid w:val="00852F0F"/>
    <w:rsid w:val="00855DE0"/>
    <w:rsid w:val="008605A7"/>
    <w:rsid w:val="00861C73"/>
    <w:rsid w:val="008635BF"/>
    <w:rsid w:val="00864AA4"/>
    <w:rsid w:val="008669CE"/>
    <w:rsid w:val="0086733B"/>
    <w:rsid w:val="00871902"/>
    <w:rsid w:val="00872468"/>
    <w:rsid w:val="008758CB"/>
    <w:rsid w:val="00877658"/>
    <w:rsid w:val="008827B5"/>
    <w:rsid w:val="00884EA2"/>
    <w:rsid w:val="00885C26"/>
    <w:rsid w:val="00886555"/>
    <w:rsid w:val="008902A3"/>
    <w:rsid w:val="0089301D"/>
    <w:rsid w:val="00897AF0"/>
    <w:rsid w:val="00897D68"/>
    <w:rsid w:val="00897EAC"/>
    <w:rsid w:val="008A2063"/>
    <w:rsid w:val="008A3354"/>
    <w:rsid w:val="008A3C2A"/>
    <w:rsid w:val="008B232B"/>
    <w:rsid w:val="008B60E2"/>
    <w:rsid w:val="008B6868"/>
    <w:rsid w:val="008C026D"/>
    <w:rsid w:val="008C1295"/>
    <w:rsid w:val="008C3AC1"/>
    <w:rsid w:val="008C427B"/>
    <w:rsid w:val="008C4BF0"/>
    <w:rsid w:val="008C6074"/>
    <w:rsid w:val="008C670B"/>
    <w:rsid w:val="008C76BF"/>
    <w:rsid w:val="008D010C"/>
    <w:rsid w:val="008D0325"/>
    <w:rsid w:val="008D2819"/>
    <w:rsid w:val="008D328A"/>
    <w:rsid w:val="008D4730"/>
    <w:rsid w:val="008D6B57"/>
    <w:rsid w:val="008D7933"/>
    <w:rsid w:val="008D7E9D"/>
    <w:rsid w:val="008E09F7"/>
    <w:rsid w:val="008E0BCF"/>
    <w:rsid w:val="008E11C4"/>
    <w:rsid w:val="008E3850"/>
    <w:rsid w:val="008E71A1"/>
    <w:rsid w:val="008E71C4"/>
    <w:rsid w:val="008E7641"/>
    <w:rsid w:val="008F12FF"/>
    <w:rsid w:val="008F2426"/>
    <w:rsid w:val="00902FDF"/>
    <w:rsid w:val="00903FCF"/>
    <w:rsid w:val="009052CB"/>
    <w:rsid w:val="00906494"/>
    <w:rsid w:val="00906D56"/>
    <w:rsid w:val="00907C70"/>
    <w:rsid w:val="009107EF"/>
    <w:rsid w:val="009112B1"/>
    <w:rsid w:val="00913CE5"/>
    <w:rsid w:val="00917479"/>
    <w:rsid w:val="00922CD6"/>
    <w:rsid w:val="009251B4"/>
    <w:rsid w:val="009255AE"/>
    <w:rsid w:val="00926373"/>
    <w:rsid w:val="00930FB6"/>
    <w:rsid w:val="00931928"/>
    <w:rsid w:val="00932121"/>
    <w:rsid w:val="00933A86"/>
    <w:rsid w:val="00935B79"/>
    <w:rsid w:val="00935CCE"/>
    <w:rsid w:val="00937C0B"/>
    <w:rsid w:val="00940D69"/>
    <w:rsid w:val="00944D34"/>
    <w:rsid w:val="00946B48"/>
    <w:rsid w:val="0094735A"/>
    <w:rsid w:val="00951566"/>
    <w:rsid w:val="00956FB1"/>
    <w:rsid w:val="0096041F"/>
    <w:rsid w:val="00963276"/>
    <w:rsid w:val="00970B72"/>
    <w:rsid w:val="00970FBD"/>
    <w:rsid w:val="00973798"/>
    <w:rsid w:val="00973DCC"/>
    <w:rsid w:val="00976C5B"/>
    <w:rsid w:val="00981C8B"/>
    <w:rsid w:val="009867DA"/>
    <w:rsid w:val="00987AB5"/>
    <w:rsid w:val="00990B85"/>
    <w:rsid w:val="0099289C"/>
    <w:rsid w:val="009947BF"/>
    <w:rsid w:val="009A16D6"/>
    <w:rsid w:val="009A4DEF"/>
    <w:rsid w:val="009A70F8"/>
    <w:rsid w:val="009B0A63"/>
    <w:rsid w:val="009B27D8"/>
    <w:rsid w:val="009B50A7"/>
    <w:rsid w:val="009B5815"/>
    <w:rsid w:val="009B587C"/>
    <w:rsid w:val="009C077F"/>
    <w:rsid w:val="009C335B"/>
    <w:rsid w:val="009C3F60"/>
    <w:rsid w:val="009C5AD0"/>
    <w:rsid w:val="009D05D4"/>
    <w:rsid w:val="009D13A4"/>
    <w:rsid w:val="009D2FAB"/>
    <w:rsid w:val="009D3D49"/>
    <w:rsid w:val="009D5149"/>
    <w:rsid w:val="009E61C9"/>
    <w:rsid w:val="009E6ACC"/>
    <w:rsid w:val="009E7F21"/>
    <w:rsid w:val="009F2BA6"/>
    <w:rsid w:val="009F5A42"/>
    <w:rsid w:val="009F7A2B"/>
    <w:rsid w:val="00A016F8"/>
    <w:rsid w:val="00A03C76"/>
    <w:rsid w:val="00A0493D"/>
    <w:rsid w:val="00A064B7"/>
    <w:rsid w:val="00A1267E"/>
    <w:rsid w:val="00A12DE5"/>
    <w:rsid w:val="00A14276"/>
    <w:rsid w:val="00A21CF4"/>
    <w:rsid w:val="00A23CF7"/>
    <w:rsid w:val="00A259ED"/>
    <w:rsid w:val="00A2701D"/>
    <w:rsid w:val="00A355BD"/>
    <w:rsid w:val="00A365EF"/>
    <w:rsid w:val="00A37E67"/>
    <w:rsid w:val="00A4077B"/>
    <w:rsid w:val="00A41D05"/>
    <w:rsid w:val="00A41D1C"/>
    <w:rsid w:val="00A44AF5"/>
    <w:rsid w:val="00A47322"/>
    <w:rsid w:val="00A4742A"/>
    <w:rsid w:val="00A557C3"/>
    <w:rsid w:val="00A62788"/>
    <w:rsid w:val="00A63480"/>
    <w:rsid w:val="00A64404"/>
    <w:rsid w:val="00A72A37"/>
    <w:rsid w:val="00A73CCD"/>
    <w:rsid w:val="00A752CF"/>
    <w:rsid w:val="00A76AE0"/>
    <w:rsid w:val="00A7744D"/>
    <w:rsid w:val="00A80DBA"/>
    <w:rsid w:val="00A827FA"/>
    <w:rsid w:val="00A84EF2"/>
    <w:rsid w:val="00A864EE"/>
    <w:rsid w:val="00A879AA"/>
    <w:rsid w:val="00A908D3"/>
    <w:rsid w:val="00A90EAC"/>
    <w:rsid w:val="00A9154F"/>
    <w:rsid w:val="00A92796"/>
    <w:rsid w:val="00A9541F"/>
    <w:rsid w:val="00A96ECE"/>
    <w:rsid w:val="00A97DD4"/>
    <w:rsid w:val="00AA2A1C"/>
    <w:rsid w:val="00AA7443"/>
    <w:rsid w:val="00AB0069"/>
    <w:rsid w:val="00AB2924"/>
    <w:rsid w:val="00AB59BD"/>
    <w:rsid w:val="00AB66F9"/>
    <w:rsid w:val="00AB69F3"/>
    <w:rsid w:val="00AB7112"/>
    <w:rsid w:val="00AC32D3"/>
    <w:rsid w:val="00AC415A"/>
    <w:rsid w:val="00AC5319"/>
    <w:rsid w:val="00AC7F07"/>
    <w:rsid w:val="00AD37C1"/>
    <w:rsid w:val="00AD595C"/>
    <w:rsid w:val="00AD6C3A"/>
    <w:rsid w:val="00AE071C"/>
    <w:rsid w:val="00AE2139"/>
    <w:rsid w:val="00AE254B"/>
    <w:rsid w:val="00AE4C57"/>
    <w:rsid w:val="00AE67D6"/>
    <w:rsid w:val="00AE6E26"/>
    <w:rsid w:val="00AF3952"/>
    <w:rsid w:val="00AF5E0E"/>
    <w:rsid w:val="00B00021"/>
    <w:rsid w:val="00B00F94"/>
    <w:rsid w:val="00B014E3"/>
    <w:rsid w:val="00B02677"/>
    <w:rsid w:val="00B12F76"/>
    <w:rsid w:val="00B1365B"/>
    <w:rsid w:val="00B145F6"/>
    <w:rsid w:val="00B1487F"/>
    <w:rsid w:val="00B16BA5"/>
    <w:rsid w:val="00B23906"/>
    <w:rsid w:val="00B26FDC"/>
    <w:rsid w:val="00B3213D"/>
    <w:rsid w:val="00B4074A"/>
    <w:rsid w:val="00B458F0"/>
    <w:rsid w:val="00B46D75"/>
    <w:rsid w:val="00B532AC"/>
    <w:rsid w:val="00B639AD"/>
    <w:rsid w:val="00B648CB"/>
    <w:rsid w:val="00B65317"/>
    <w:rsid w:val="00B7164B"/>
    <w:rsid w:val="00B71E87"/>
    <w:rsid w:val="00B76876"/>
    <w:rsid w:val="00B76AF7"/>
    <w:rsid w:val="00B8056B"/>
    <w:rsid w:val="00B80751"/>
    <w:rsid w:val="00B837DD"/>
    <w:rsid w:val="00B83C77"/>
    <w:rsid w:val="00B8423C"/>
    <w:rsid w:val="00B90C73"/>
    <w:rsid w:val="00B94436"/>
    <w:rsid w:val="00B954F1"/>
    <w:rsid w:val="00B960A0"/>
    <w:rsid w:val="00B96B9A"/>
    <w:rsid w:val="00BA0EBA"/>
    <w:rsid w:val="00BA16F3"/>
    <w:rsid w:val="00BA1AA3"/>
    <w:rsid w:val="00BA6130"/>
    <w:rsid w:val="00BA7E45"/>
    <w:rsid w:val="00BB28D1"/>
    <w:rsid w:val="00BB2929"/>
    <w:rsid w:val="00BB5DC7"/>
    <w:rsid w:val="00BB68C3"/>
    <w:rsid w:val="00BB72EE"/>
    <w:rsid w:val="00BC369E"/>
    <w:rsid w:val="00BC3C71"/>
    <w:rsid w:val="00BC473B"/>
    <w:rsid w:val="00BC6243"/>
    <w:rsid w:val="00BD13B5"/>
    <w:rsid w:val="00BD5ACF"/>
    <w:rsid w:val="00BD73F7"/>
    <w:rsid w:val="00BD76A1"/>
    <w:rsid w:val="00BE4321"/>
    <w:rsid w:val="00BF04F2"/>
    <w:rsid w:val="00BF09FF"/>
    <w:rsid w:val="00BF4053"/>
    <w:rsid w:val="00BF5A14"/>
    <w:rsid w:val="00BF5B75"/>
    <w:rsid w:val="00C00484"/>
    <w:rsid w:val="00C02EDC"/>
    <w:rsid w:val="00C04EED"/>
    <w:rsid w:val="00C05556"/>
    <w:rsid w:val="00C063D3"/>
    <w:rsid w:val="00C11469"/>
    <w:rsid w:val="00C1614E"/>
    <w:rsid w:val="00C1634C"/>
    <w:rsid w:val="00C1684E"/>
    <w:rsid w:val="00C22263"/>
    <w:rsid w:val="00C22480"/>
    <w:rsid w:val="00C24411"/>
    <w:rsid w:val="00C26127"/>
    <w:rsid w:val="00C320A0"/>
    <w:rsid w:val="00C34DEE"/>
    <w:rsid w:val="00C402F6"/>
    <w:rsid w:val="00C4192B"/>
    <w:rsid w:val="00C41D5D"/>
    <w:rsid w:val="00C43369"/>
    <w:rsid w:val="00C43BEE"/>
    <w:rsid w:val="00C44068"/>
    <w:rsid w:val="00C449ED"/>
    <w:rsid w:val="00C44B18"/>
    <w:rsid w:val="00C45278"/>
    <w:rsid w:val="00C456C9"/>
    <w:rsid w:val="00C50D10"/>
    <w:rsid w:val="00C51F38"/>
    <w:rsid w:val="00C52B6A"/>
    <w:rsid w:val="00C55250"/>
    <w:rsid w:val="00C55446"/>
    <w:rsid w:val="00C55D43"/>
    <w:rsid w:val="00C6025E"/>
    <w:rsid w:val="00C62492"/>
    <w:rsid w:val="00C6271A"/>
    <w:rsid w:val="00C628E5"/>
    <w:rsid w:val="00C67A9C"/>
    <w:rsid w:val="00C67C61"/>
    <w:rsid w:val="00C70290"/>
    <w:rsid w:val="00C7071A"/>
    <w:rsid w:val="00C73F27"/>
    <w:rsid w:val="00C758D4"/>
    <w:rsid w:val="00C841F3"/>
    <w:rsid w:val="00C869FC"/>
    <w:rsid w:val="00C86E2A"/>
    <w:rsid w:val="00C907AF"/>
    <w:rsid w:val="00C90D8D"/>
    <w:rsid w:val="00C90D9C"/>
    <w:rsid w:val="00C90F58"/>
    <w:rsid w:val="00CA0E21"/>
    <w:rsid w:val="00CA3485"/>
    <w:rsid w:val="00CB0DF2"/>
    <w:rsid w:val="00CB5654"/>
    <w:rsid w:val="00CB5AB3"/>
    <w:rsid w:val="00CB6118"/>
    <w:rsid w:val="00CB630C"/>
    <w:rsid w:val="00CB7A8E"/>
    <w:rsid w:val="00CC133F"/>
    <w:rsid w:val="00CC2003"/>
    <w:rsid w:val="00CC2AA6"/>
    <w:rsid w:val="00CC2F24"/>
    <w:rsid w:val="00CC40F4"/>
    <w:rsid w:val="00CC6CD8"/>
    <w:rsid w:val="00CC7BFD"/>
    <w:rsid w:val="00CD1D28"/>
    <w:rsid w:val="00CD6607"/>
    <w:rsid w:val="00CE181F"/>
    <w:rsid w:val="00CE61AA"/>
    <w:rsid w:val="00CE6741"/>
    <w:rsid w:val="00CE7498"/>
    <w:rsid w:val="00CF0D7B"/>
    <w:rsid w:val="00D026DF"/>
    <w:rsid w:val="00D1010B"/>
    <w:rsid w:val="00D10468"/>
    <w:rsid w:val="00D120F3"/>
    <w:rsid w:val="00D13F26"/>
    <w:rsid w:val="00D14C73"/>
    <w:rsid w:val="00D1737A"/>
    <w:rsid w:val="00D17B16"/>
    <w:rsid w:val="00D24D4D"/>
    <w:rsid w:val="00D31016"/>
    <w:rsid w:val="00D33128"/>
    <w:rsid w:val="00D34149"/>
    <w:rsid w:val="00D342AF"/>
    <w:rsid w:val="00D34C03"/>
    <w:rsid w:val="00D41BF3"/>
    <w:rsid w:val="00D41C11"/>
    <w:rsid w:val="00D44B9A"/>
    <w:rsid w:val="00D470A9"/>
    <w:rsid w:val="00D52534"/>
    <w:rsid w:val="00D576FC"/>
    <w:rsid w:val="00D57BC4"/>
    <w:rsid w:val="00D6123C"/>
    <w:rsid w:val="00D62380"/>
    <w:rsid w:val="00D6322F"/>
    <w:rsid w:val="00D63C26"/>
    <w:rsid w:val="00D64265"/>
    <w:rsid w:val="00D705AC"/>
    <w:rsid w:val="00D70B87"/>
    <w:rsid w:val="00D71BE1"/>
    <w:rsid w:val="00D72F99"/>
    <w:rsid w:val="00D75588"/>
    <w:rsid w:val="00D80108"/>
    <w:rsid w:val="00D86240"/>
    <w:rsid w:val="00D864E4"/>
    <w:rsid w:val="00D93123"/>
    <w:rsid w:val="00D93553"/>
    <w:rsid w:val="00D93CE3"/>
    <w:rsid w:val="00D95242"/>
    <w:rsid w:val="00D959FD"/>
    <w:rsid w:val="00D96059"/>
    <w:rsid w:val="00DA0B1B"/>
    <w:rsid w:val="00DA53F0"/>
    <w:rsid w:val="00DB1BA1"/>
    <w:rsid w:val="00DC1BEC"/>
    <w:rsid w:val="00DC2C0C"/>
    <w:rsid w:val="00DC2DDC"/>
    <w:rsid w:val="00DC60C6"/>
    <w:rsid w:val="00DD0439"/>
    <w:rsid w:val="00DD0C02"/>
    <w:rsid w:val="00DD19BF"/>
    <w:rsid w:val="00DD34D8"/>
    <w:rsid w:val="00DD47DE"/>
    <w:rsid w:val="00DD6508"/>
    <w:rsid w:val="00DD723B"/>
    <w:rsid w:val="00DE06C3"/>
    <w:rsid w:val="00DE3FCF"/>
    <w:rsid w:val="00DE4C56"/>
    <w:rsid w:val="00DE4FD2"/>
    <w:rsid w:val="00DF1CB7"/>
    <w:rsid w:val="00DF3552"/>
    <w:rsid w:val="00DF40F0"/>
    <w:rsid w:val="00DF674E"/>
    <w:rsid w:val="00DF7D99"/>
    <w:rsid w:val="00E11BEA"/>
    <w:rsid w:val="00E16E74"/>
    <w:rsid w:val="00E25E3F"/>
    <w:rsid w:val="00E26C69"/>
    <w:rsid w:val="00E27C4F"/>
    <w:rsid w:val="00E300CC"/>
    <w:rsid w:val="00E35A79"/>
    <w:rsid w:val="00E4092B"/>
    <w:rsid w:val="00E40B5D"/>
    <w:rsid w:val="00E44E33"/>
    <w:rsid w:val="00E45B2E"/>
    <w:rsid w:val="00E52FA3"/>
    <w:rsid w:val="00E53240"/>
    <w:rsid w:val="00E53353"/>
    <w:rsid w:val="00E574ED"/>
    <w:rsid w:val="00E60A3D"/>
    <w:rsid w:val="00E61989"/>
    <w:rsid w:val="00E621C1"/>
    <w:rsid w:val="00E622BC"/>
    <w:rsid w:val="00E63A64"/>
    <w:rsid w:val="00E67509"/>
    <w:rsid w:val="00E73C6B"/>
    <w:rsid w:val="00E73DF7"/>
    <w:rsid w:val="00E82A1B"/>
    <w:rsid w:val="00E85E8A"/>
    <w:rsid w:val="00EA36C9"/>
    <w:rsid w:val="00EA51A6"/>
    <w:rsid w:val="00EA6AD8"/>
    <w:rsid w:val="00EB1F4A"/>
    <w:rsid w:val="00EB2984"/>
    <w:rsid w:val="00EB5091"/>
    <w:rsid w:val="00EB75D0"/>
    <w:rsid w:val="00EB7DD9"/>
    <w:rsid w:val="00EC0176"/>
    <w:rsid w:val="00EC06FC"/>
    <w:rsid w:val="00EC31BE"/>
    <w:rsid w:val="00EC3A6E"/>
    <w:rsid w:val="00EC6639"/>
    <w:rsid w:val="00ED18FB"/>
    <w:rsid w:val="00ED2DB6"/>
    <w:rsid w:val="00ED4FD1"/>
    <w:rsid w:val="00ED58F7"/>
    <w:rsid w:val="00ED7DD3"/>
    <w:rsid w:val="00EE0859"/>
    <w:rsid w:val="00EE3968"/>
    <w:rsid w:val="00EE52A2"/>
    <w:rsid w:val="00EE62BC"/>
    <w:rsid w:val="00EF3661"/>
    <w:rsid w:val="00EF5046"/>
    <w:rsid w:val="00F01109"/>
    <w:rsid w:val="00F031D7"/>
    <w:rsid w:val="00F03EE5"/>
    <w:rsid w:val="00F05A42"/>
    <w:rsid w:val="00F06C97"/>
    <w:rsid w:val="00F1054A"/>
    <w:rsid w:val="00F226D7"/>
    <w:rsid w:val="00F23ED4"/>
    <w:rsid w:val="00F24BAC"/>
    <w:rsid w:val="00F25576"/>
    <w:rsid w:val="00F2762D"/>
    <w:rsid w:val="00F27948"/>
    <w:rsid w:val="00F342A4"/>
    <w:rsid w:val="00F3581D"/>
    <w:rsid w:val="00F358A6"/>
    <w:rsid w:val="00F41C98"/>
    <w:rsid w:val="00F441E6"/>
    <w:rsid w:val="00F4563F"/>
    <w:rsid w:val="00F463ED"/>
    <w:rsid w:val="00F54F0C"/>
    <w:rsid w:val="00F628D9"/>
    <w:rsid w:val="00F63336"/>
    <w:rsid w:val="00F633E5"/>
    <w:rsid w:val="00F645AE"/>
    <w:rsid w:val="00F66965"/>
    <w:rsid w:val="00F74DEC"/>
    <w:rsid w:val="00F77BBE"/>
    <w:rsid w:val="00F77FAE"/>
    <w:rsid w:val="00F80229"/>
    <w:rsid w:val="00F852E3"/>
    <w:rsid w:val="00F86E95"/>
    <w:rsid w:val="00F87B7B"/>
    <w:rsid w:val="00F905BD"/>
    <w:rsid w:val="00F91314"/>
    <w:rsid w:val="00F94625"/>
    <w:rsid w:val="00F95658"/>
    <w:rsid w:val="00FA0144"/>
    <w:rsid w:val="00FA4422"/>
    <w:rsid w:val="00FA495E"/>
    <w:rsid w:val="00FA6306"/>
    <w:rsid w:val="00FB2AA1"/>
    <w:rsid w:val="00FC0F13"/>
    <w:rsid w:val="00FC1662"/>
    <w:rsid w:val="00FC2E3E"/>
    <w:rsid w:val="00FC2F9E"/>
    <w:rsid w:val="00FC52EA"/>
    <w:rsid w:val="00FD0860"/>
    <w:rsid w:val="00FD1131"/>
    <w:rsid w:val="00FD4150"/>
    <w:rsid w:val="00FD739D"/>
    <w:rsid w:val="00FD7F7E"/>
    <w:rsid w:val="00FE1561"/>
    <w:rsid w:val="00FE1C24"/>
    <w:rsid w:val="00FE2003"/>
    <w:rsid w:val="00FE203D"/>
    <w:rsid w:val="00FE2FD5"/>
    <w:rsid w:val="00FE318F"/>
    <w:rsid w:val="00FE6A19"/>
    <w:rsid w:val="00FF395D"/>
    <w:rsid w:val="00FF4D3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E309DE1D-2742-4C80-BBDB-DE195F056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6894"/>
    <w:pPr>
      <w:spacing w:after="80" w:line="0" w:lineRule="atLeast"/>
      <w:ind w:left="850" w:hanging="850"/>
    </w:pPr>
    <w:rPr>
      <w:rFonts w:ascii="Arial" w:hAnsi="Arial"/>
      <w:lang w:eastAsia="fr-FR"/>
    </w:rPr>
  </w:style>
  <w:style w:type="paragraph" w:styleId="Heading1">
    <w:name w:val="heading 1"/>
    <w:basedOn w:val="Normal"/>
    <w:next w:val="Normal"/>
    <w:autoRedefine/>
    <w:qFormat/>
    <w:rsid w:val="00636894"/>
    <w:pPr>
      <w:keepNext/>
      <w:keepLines/>
      <w:numPr>
        <w:numId w:val="1"/>
      </w:numPr>
      <w:pBdr>
        <w:top w:val="single" w:sz="48" w:space="3" w:color="FFFFFF"/>
        <w:left w:val="single" w:sz="6" w:space="3" w:color="FFFFFF"/>
        <w:bottom w:val="single" w:sz="6" w:space="7" w:color="FFFFFF"/>
      </w:pBdr>
      <w:tabs>
        <w:tab w:val="clear" w:pos="432"/>
      </w:tabs>
      <w:spacing w:line="120" w:lineRule="atLeast"/>
      <w:ind w:left="446" w:hanging="446"/>
      <w:contextualSpacing/>
      <w:outlineLvl w:val="0"/>
    </w:pPr>
    <w:rPr>
      <w:b/>
      <w:kern w:val="20"/>
      <w:position w:val="8"/>
      <w:sz w:val="36"/>
    </w:rPr>
  </w:style>
  <w:style w:type="paragraph" w:styleId="Heading2">
    <w:name w:val="heading 2"/>
    <w:aliases w:val="heading 2,Heading 2 Hidden"/>
    <w:basedOn w:val="Normal"/>
    <w:next w:val="Normal"/>
    <w:qFormat/>
    <w:rsid w:val="00777871"/>
    <w:pPr>
      <w:keepNext/>
      <w:keepLines/>
      <w:numPr>
        <w:ilvl w:val="1"/>
        <w:numId w:val="1"/>
      </w:numPr>
      <w:tabs>
        <w:tab w:val="clear" w:pos="576"/>
      </w:tabs>
      <w:ind w:left="720" w:hanging="720"/>
      <w:jc w:val="both"/>
      <w:outlineLvl w:val="1"/>
    </w:pPr>
    <w:rPr>
      <w:b/>
      <w:kern w:val="28"/>
      <w:sz w:val="32"/>
    </w:rPr>
  </w:style>
  <w:style w:type="paragraph" w:styleId="Heading3">
    <w:name w:val="heading 3"/>
    <w:basedOn w:val="Normal"/>
    <w:next w:val="Normal"/>
    <w:qFormat/>
    <w:rsid w:val="00946B48"/>
    <w:pPr>
      <w:keepNext/>
      <w:keepLines/>
      <w:numPr>
        <w:ilvl w:val="2"/>
        <w:numId w:val="1"/>
      </w:numPr>
      <w:tabs>
        <w:tab w:val="clear" w:pos="720"/>
        <w:tab w:val="num" w:pos="851"/>
      </w:tabs>
      <w:spacing w:line="240" w:lineRule="atLeast"/>
      <w:ind w:left="0" w:firstLine="0"/>
      <w:jc w:val="both"/>
      <w:outlineLvl w:val="2"/>
    </w:pPr>
    <w:rPr>
      <w:rFonts w:cs="Arial"/>
      <w:b/>
      <w:spacing w:val="-10"/>
      <w:kern w:val="28"/>
      <w:sz w:val="28"/>
    </w:rPr>
  </w:style>
  <w:style w:type="paragraph" w:styleId="Heading4">
    <w:name w:val="heading 4"/>
    <w:basedOn w:val="Normal"/>
    <w:next w:val="Normal"/>
    <w:qFormat/>
    <w:rsid w:val="00FE6A19"/>
    <w:pPr>
      <w:keepNext/>
      <w:keepLines/>
      <w:numPr>
        <w:ilvl w:val="3"/>
        <w:numId w:val="1"/>
      </w:numPr>
      <w:spacing w:line="240" w:lineRule="auto"/>
      <w:ind w:left="0" w:firstLine="0"/>
      <w:jc w:val="both"/>
      <w:outlineLvl w:val="3"/>
    </w:pPr>
    <w:rPr>
      <w:b/>
      <w:bCs/>
      <w:spacing w:val="-4"/>
      <w:kern w:val="28"/>
      <w:sz w:val="24"/>
    </w:rPr>
  </w:style>
  <w:style w:type="paragraph" w:styleId="Heading5">
    <w:name w:val="heading 5"/>
    <w:basedOn w:val="Normal"/>
    <w:next w:val="Normal"/>
    <w:qFormat/>
    <w:rsid w:val="00C869FC"/>
    <w:pPr>
      <w:keepNext/>
      <w:keepLines/>
      <w:numPr>
        <w:ilvl w:val="4"/>
        <w:numId w:val="1"/>
      </w:numPr>
      <w:spacing w:line="240" w:lineRule="atLeast"/>
      <w:ind w:left="0" w:firstLine="0"/>
      <w:jc w:val="both"/>
      <w:outlineLvl w:val="4"/>
    </w:pPr>
    <w:rPr>
      <w:b/>
      <w:spacing w:val="-4"/>
      <w:kern w:val="28"/>
      <w:sz w:val="22"/>
    </w:rPr>
  </w:style>
  <w:style w:type="paragraph" w:styleId="Heading6">
    <w:name w:val="heading 6"/>
    <w:basedOn w:val="Normal"/>
    <w:next w:val="Normal"/>
    <w:qFormat/>
    <w:rsid w:val="00C869FC"/>
    <w:pPr>
      <w:keepNext/>
      <w:keepLines/>
      <w:numPr>
        <w:ilvl w:val="5"/>
        <w:numId w:val="1"/>
      </w:numPr>
      <w:spacing w:before="140"/>
      <w:ind w:left="0" w:firstLine="0"/>
      <w:jc w:val="both"/>
      <w:outlineLvl w:val="5"/>
    </w:pPr>
    <w:rPr>
      <w:spacing w:val="-4"/>
      <w:kern w:val="28"/>
    </w:rPr>
  </w:style>
  <w:style w:type="paragraph" w:styleId="Heading7">
    <w:name w:val="heading 7"/>
    <w:basedOn w:val="Normal"/>
    <w:next w:val="Normal"/>
    <w:qFormat/>
    <w:rsid w:val="00100AC4"/>
    <w:pPr>
      <w:keepNext/>
      <w:keepLines/>
      <w:numPr>
        <w:ilvl w:val="6"/>
        <w:numId w:val="1"/>
      </w:numPr>
      <w:spacing w:before="140" w:line="220" w:lineRule="atLeast"/>
      <w:jc w:val="both"/>
      <w:outlineLvl w:val="6"/>
    </w:pPr>
    <w:rPr>
      <w:spacing w:val="-4"/>
      <w:kern w:val="28"/>
      <w:sz w:val="18"/>
    </w:rPr>
  </w:style>
  <w:style w:type="paragraph" w:styleId="Heading8">
    <w:name w:val="heading 8"/>
    <w:basedOn w:val="Normal"/>
    <w:next w:val="Normal"/>
    <w:qFormat/>
    <w:rsid w:val="00100AC4"/>
    <w:pPr>
      <w:keepNext/>
      <w:keepLines/>
      <w:numPr>
        <w:ilvl w:val="7"/>
        <w:numId w:val="1"/>
      </w:numPr>
      <w:spacing w:before="140" w:line="220" w:lineRule="atLeast"/>
      <w:jc w:val="both"/>
      <w:outlineLvl w:val="7"/>
    </w:pPr>
    <w:rPr>
      <w:i/>
      <w:spacing w:val="-4"/>
      <w:kern w:val="28"/>
      <w:sz w:val="18"/>
    </w:rPr>
  </w:style>
  <w:style w:type="paragraph" w:styleId="Heading9">
    <w:name w:val="heading 9"/>
    <w:basedOn w:val="Normal"/>
    <w:next w:val="Normal"/>
    <w:qFormat/>
    <w:rsid w:val="00100AC4"/>
    <w:pPr>
      <w:keepNext/>
      <w:keepLines/>
      <w:numPr>
        <w:ilvl w:val="8"/>
        <w:numId w:val="1"/>
      </w:numPr>
      <w:spacing w:before="140" w:line="220" w:lineRule="atLeast"/>
      <w:jc w:val="both"/>
      <w:outlineLvl w:val="8"/>
    </w:pPr>
    <w:rPr>
      <w:spacing w:val="-4"/>
      <w:kern w:val="28"/>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qFormat/>
    <w:rsid w:val="00A2701D"/>
    <w:pPr>
      <w:spacing w:line="240" w:lineRule="auto"/>
      <w:ind w:left="0" w:firstLine="0"/>
    </w:pPr>
    <w:rPr>
      <w:b/>
      <w:bCs/>
      <w:noProof/>
    </w:rPr>
  </w:style>
  <w:style w:type="paragraph" w:styleId="TOC2">
    <w:name w:val="toc 2"/>
    <w:basedOn w:val="Normal"/>
    <w:next w:val="Normal"/>
    <w:uiPriority w:val="39"/>
    <w:qFormat/>
    <w:rsid w:val="00A2701D"/>
    <w:pPr>
      <w:spacing w:line="240" w:lineRule="auto"/>
      <w:ind w:left="0" w:firstLine="0"/>
    </w:pPr>
  </w:style>
  <w:style w:type="paragraph" w:styleId="Header">
    <w:name w:val="header"/>
    <w:basedOn w:val="Normal"/>
    <w:rsid w:val="00100AC4"/>
    <w:pPr>
      <w:tabs>
        <w:tab w:val="center" w:pos="4536"/>
        <w:tab w:val="right" w:pos="9072"/>
      </w:tabs>
      <w:jc w:val="both"/>
    </w:pPr>
    <w:rPr>
      <w:spacing w:val="-5"/>
      <w:sz w:val="18"/>
    </w:rPr>
  </w:style>
  <w:style w:type="character" w:styleId="Hyperlink">
    <w:name w:val="Hyperlink"/>
    <w:basedOn w:val="DefaultParagraphFont"/>
    <w:uiPriority w:val="99"/>
    <w:rsid w:val="001E3E8E"/>
    <w:rPr>
      <w:rFonts w:ascii="Arial" w:hAnsi="Arial"/>
      <w:color w:val="0000FF"/>
      <w:sz w:val="20"/>
      <w:u w:val="single"/>
    </w:rPr>
  </w:style>
  <w:style w:type="character" w:styleId="PageNumber">
    <w:name w:val="page number"/>
    <w:rsid w:val="00100AC4"/>
    <w:rPr>
      <w:rFonts w:ascii="Arial Black" w:hAnsi="Arial Black"/>
      <w:spacing w:val="-10"/>
      <w:sz w:val="18"/>
    </w:rPr>
  </w:style>
  <w:style w:type="paragraph" w:styleId="Footer">
    <w:name w:val="footer"/>
    <w:basedOn w:val="Normal"/>
    <w:link w:val="FooterChar"/>
    <w:uiPriority w:val="99"/>
    <w:rsid w:val="00100AC4"/>
    <w:pPr>
      <w:keepLines/>
      <w:tabs>
        <w:tab w:val="center" w:pos="4320"/>
        <w:tab w:val="right" w:pos="8640"/>
      </w:tabs>
      <w:spacing w:line="190" w:lineRule="atLeast"/>
      <w:jc w:val="both"/>
    </w:pPr>
    <w:rPr>
      <w:caps/>
      <w:spacing w:val="-5"/>
      <w:sz w:val="15"/>
    </w:rPr>
  </w:style>
  <w:style w:type="paragraph" w:customStyle="1" w:styleId="tex">
    <w:name w:val="tex"/>
    <w:basedOn w:val="BodyText3"/>
    <w:rsid w:val="00100AC4"/>
    <w:pPr>
      <w:ind w:left="851"/>
      <w:jc w:val="both"/>
    </w:pPr>
    <w:rPr>
      <w:rFonts w:cs="Arial"/>
      <w:sz w:val="20"/>
      <w:szCs w:val="20"/>
    </w:rPr>
  </w:style>
  <w:style w:type="paragraph" w:styleId="Index1">
    <w:name w:val="index 1"/>
    <w:basedOn w:val="Normal"/>
    <w:next w:val="Normal"/>
    <w:autoRedefine/>
    <w:semiHidden/>
    <w:rsid w:val="00100AC4"/>
    <w:pPr>
      <w:ind w:left="200" w:hanging="200"/>
    </w:pPr>
  </w:style>
  <w:style w:type="paragraph" w:styleId="IndexHeading">
    <w:name w:val="index heading"/>
    <w:basedOn w:val="Normal"/>
    <w:next w:val="Index1"/>
    <w:semiHidden/>
    <w:rsid w:val="00100AC4"/>
    <w:rPr>
      <w:snapToGrid w:val="0"/>
    </w:rPr>
  </w:style>
  <w:style w:type="table" w:styleId="TableGrid">
    <w:name w:val="Table Grid"/>
    <w:basedOn w:val="TableNormal"/>
    <w:rsid w:val="00100AC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qFormat/>
    <w:rsid w:val="00100AC4"/>
    <w:rPr>
      <w:b/>
      <w:bCs/>
    </w:rPr>
  </w:style>
  <w:style w:type="paragraph" w:styleId="BodyText3">
    <w:name w:val="Body Text 3"/>
    <w:basedOn w:val="Normal"/>
    <w:rsid w:val="00100AC4"/>
    <w:pPr>
      <w:spacing w:after="120"/>
    </w:pPr>
    <w:rPr>
      <w:sz w:val="16"/>
      <w:szCs w:val="16"/>
    </w:rPr>
  </w:style>
  <w:style w:type="paragraph" w:styleId="TOC3">
    <w:name w:val="toc 3"/>
    <w:basedOn w:val="Normal"/>
    <w:next w:val="Normal"/>
    <w:autoRedefine/>
    <w:uiPriority w:val="39"/>
    <w:qFormat/>
    <w:rsid w:val="0030353B"/>
    <w:pPr>
      <w:spacing w:line="240" w:lineRule="auto"/>
      <w:ind w:left="0" w:firstLine="0"/>
    </w:pPr>
    <w:rPr>
      <w:i/>
      <w:iCs/>
    </w:rPr>
  </w:style>
  <w:style w:type="paragraph" w:styleId="DocumentMap">
    <w:name w:val="Document Map"/>
    <w:basedOn w:val="Normal"/>
    <w:semiHidden/>
    <w:rsid w:val="0008695E"/>
    <w:pPr>
      <w:shd w:val="clear" w:color="auto" w:fill="000080"/>
    </w:pPr>
    <w:rPr>
      <w:rFonts w:ascii="Tahoma" w:hAnsi="Tahoma" w:cs="Tahoma"/>
    </w:rPr>
  </w:style>
  <w:style w:type="paragraph" w:customStyle="1" w:styleId="StyleHeading3Headig3AfterAutoLinespacingsingle">
    <w:name w:val="Style Heading 3Headig3 + After:  Auto Line spacing:  single"/>
    <w:basedOn w:val="Heading3"/>
    <w:rsid w:val="00E16E74"/>
    <w:pPr>
      <w:spacing w:line="240" w:lineRule="auto"/>
    </w:pPr>
    <w:rPr>
      <w:rFonts w:cs="Times New Roman"/>
    </w:rPr>
  </w:style>
  <w:style w:type="paragraph" w:customStyle="1" w:styleId="StyleHeading3Headig3Before5ptAfterAutoLinespacing">
    <w:name w:val="Style Heading 3Headig3 + Before:  5 pt After:  Auto Line spacing..."/>
    <w:basedOn w:val="Heading3"/>
    <w:rsid w:val="004450F8"/>
    <w:pPr>
      <w:spacing w:line="240" w:lineRule="auto"/>
      <w:ind w:firstLine="994"/>
    </w:pPr>
    <w:rPr>
      <w:rFonts w:cs="Times New Roman"/>
      <w:bCs/>
    </w:rPr>
  </w:style>
  <w:style w:type="paragraph" w:styleId="TOC4">
    <w:name w:val="toc 4"/>
    <w:basedOn w:val="Normal"/>
    <w:next w:val="Normal"/>
    <w:autoRedefine/>
    <w:semiHidden/>
    <w:rsid w:val="00770B9C"/>
    <w:pPr>
      <w:spacing w:after="0"/>
      <w:ind w:left="600"/>
    </w:pPr>
    <w:rPr>
      <w:rFonts w:ascii="Times New Roman" w:hAnsi="Times New Roman"/>
      <w:sz w:val="18"/>
      <w:szCs w:val="18"/>
    </w:rPr>
  </w:style>
  <w:style w:type="paragraph" w:styleId="TOC5">
    <w:name w:val="toc 5"/>
    <w:basedOn w:val="Normal"/>
    <w:next w:val="Normal"/>
    <w:autoRedefine/>
    <w:semiHidden/>
    <w:rsid w:val="00770B9C"/>
    <w:pPr>
      <w:spacing w:after="0"/>
      <w:ind w:left="800"/>
    </w:pPr>
    <w:rPr>
      <w:rFonts w:ascii="Times New Roman" w:hAnsi="Times New Roman"/>
      <w:sz w:val="18"/>
      <w:szCs w:val="18"/>
    </w:rPr>
  </w:style>
  <w:style w:type="paragraph" w:styleId="TOC6">
    <w:name w:val="toc 6"/>
    <w:basedOn w:val="Normal"/>
    <w:next w:val="Normal"/>
    <w:autoRedefine/>
    <w:semiHidden/>
    <w:rsid w:val="00770B9C"/>
    <w:pPr>
      <w:spacing w:after="0"/>
      <w:ind w:left="1000"/>
    </w:pPr>
    <w:rPr>
      <w:rFonts w:ascii="Times New Roman" w:hAnsi="Times New Roman"/>
      <w:sz w:val="18"/>
      <w:szCs w:val="18"/>
    </w:rPr>
  </w:style>
  <w:style w:type="paragraph" w:styleId="TOC7">
    <w:name w:val="toc 7"/>
    <w:basedOn w:val="Normal"/>
    <w:next w:val="Normal"/>
    <w:autoRedefine/>
    <w:semiHidden/>
    <w:rsid w:val="00770B9C"/>
    <w:pPr>
      <w:spacing w:after="0"/>
      <w:ind w:left="1200"/>
    </w:pPr>
    <w:rPr>
      <w:rFonts w:ascii="Times New Roman" w:hAnsi="Times New Roman"/>
      <w:sz w:val="18"/>
      <w:szCs w:val="18"/>
    </w:rPr>
  </w:style>
  <w:style w:type="paragraph" w:styleId="TOC8">
    <w:name w:val="toc 8"/>
    <w:basedOn w:val="Normal"/>
    <w:next w:val="Normal"/>
    <w:autoRedefine/>
    <w:semiHidden/>
    <w:rsid w:val="00770B9C"/>
    <w:pPr>
      <w:spacing w:after="0"/>
      <w:ind w:left="1400"/>
    </w:pPr>
    <w:rPr>
      <w:rFonts w:ascii="Times New Roman" w:hAnsi="Times New Roman"/>
      <w:sz w:val="18"/>
      <w:szCs w:val="18"/>
    </w:rPr>
  </w:style>
  <w:style w:type="paragraph" w:styleId="TOC9">
    <w:name w:val="toc 9"/>
    <w:basedOn w:val="Normal"/>
    <w:next w:val="Normal"/>
    <w:autoRedefine/>
    <w:semiHidden/>
    <w:rsid w:val="00770B9C"/>
    <w:pPr>
      <w:spacing w:after="0"/>
      <w:ind w:left="1600"/>
    </w:pPr>
    <w:rPr>
      <w:rFonts w:ascii="Times New Roman" w:hAnsi="Times New Roman"/>
      <w:sz w:val="18"/>
      <w:szCs w:val="18"/>
    </w:rPr>
  </w:style>
  <w:style w:type="paragraph" w:styleId="TOCHeading">
    <w:name w:val="TOC Heading"/>
    <w:basedOn w:val="Heading1"/>
    <w:next w:val="Normal"/>
    <w:uiPriority w:val="39"/>
    <w:unhideWhenUsed/>
    <w:qFormat/>
    <w:rsid w:val="00105AC3"/>
    <w:pPr>
      <w:numPr>
        <w:numId w:val="0"/>
      </w:numPr>
      <w:pBdr>
        <w:top w:val="none" w:sz="0" w:space="0" w:color="auto"/>
        <w:left w:val="none" w:sz="0" w:space="0" w:color="auto"/>
        <w:bottom w:val="none" w:sz="0" w:space="0" w:color="auto"/>
      </w:pBdr>
      <w:spacing w:before="480" w:after="0" w:line="276" w:lineRule="auto"/>
      <w:outlineLvl w:val="9"/>
    </w:pPr>
    <w:rPr>
      <w:rFonts w:ascii="Cambria" w:hAnsi="Cambria"/>
      <w:b w:val="0"/>
      <w:bCs/>
      <w:color w:val="365F91"/>
      <w:kern w:val="0"/>
      <w:position w:val="0"/>
      <w:sz w:val="28"/>
      <w:szCs w:val="28"/>
      <w:lang w:eastAsia="en-US"/>
    </w:rPr>
  </w:style>
  <w:style w:type="paragraph" w:styleId="NoSpacing">
    <w:name w:val="No Spacing"/>
    <w:link w:val="NoSpacingChar"/>
    <w:uiPriority w:val="1"/>
    <w:qFormat/>
    <w:rsid w:val="008501AA"/>
    <w:rPr>
      <w:rFonts w:ascii="Calibri" w:hAnsi="Calibri"/>
      <w:sz w:val="22"/>
      <w:szCs w:val="22"/>
    </w:rPr>
  </w:style>
  <w:style w:type="character" w:customStyle="1" w:styleId="NoSpacingChar">
    <w:name w:val="No Spacing Char"/>
    <w:basedOn w:val="DefaultParagraphFont"/>
    <w:link w:val="NoSpacing"/>
    <w:uiPriority w:val="1"/>
    <w:rsid w:val="008501AA"/>
    <w:rPr>
      <w:rFonts w:ascii="Calibri" w:hAnsi="Calibri"/>
      <w:sz w:val="22"/>
      <w:szCs w:val="22"/>
      <w:lang w:val="en-US" w:eastAsia="en-US" w:bidi="ar-SA"/>
    </w:rPr>
  </w:style>
  <w:style w:type="paragraph" w:styleId="BalloonText">
    <w:name w:val="Balloon Text"/>
    <w:basedOn w:val="Normal"/>
    <w:link w:val="BalloonTextChar"/>
    <w:rsid w:val="008501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501AA"/>
    <w:rPr>
      <w:rFonts w:ascii="Tahoma" w:hAnsi="Tahoma" w:cs="Tahoma"/>
      <w:sz w:val="16"/>
      <w:szCs w:val="16"/>
      <w:lang w:eastAsia="fr-FR"/>
    </w:rPr>
  </w:style>
  <w:style w:type="character" w:customStyle="1" w:styleId="FooterChar">
    <w:name w:val="Footer Char"/>
    <w:basedOn w:val="DefaultParagraphFont"/>
    <w:link w:val="Footer"/>
    <w:uiPriority w:val="99"/>
    <w:rsid w:val="00D93553"/>
    <w:rPr>
      <w:rFonts w:ascii="Arial" w:hAnsi="Arial"/>
      <w:caps/>
      <w:spacing w:val="-5"/>
      <w:sz w:val="15"/>
      <w:lang w:eastAsia="fr-FR"/>
    </w:rPr>
  </w:style>
  <w:style w:type="paragraph" w:customStyle="1" w:styleId="StyleHeading3">
    <w:name w:val="Style Heading 3"/>
    <w:basedOn w:val="StyleHeading3Headig3Before5ptAfterAutoLinespacing"/>
    <w:next w:val="Normal"/>
    <w:qFormat/>
    <w:rsid w:val="004450F8"/>
    <w:pPr>
      <w:tabs>
        <w:tab w:val="clear" w:pos="851"/>
      </w:tabs>
      <w:ind w:left="907" w:hanging="907"/>
      <w:jc w:val="left"/>
    </w:pPr>
  </w:style>
  <w:style w:type="paragraph" w:styleId="ListParagraph">
    <w:name w:val="List Paragraph"/>
    <w:basedOn w:val="Normal"/>
    <w:uiPriority w:val="34"/>
    <w:qFormat/>
    <w:rsid w:val="000C4AFF"/>
    <w:pPr>
      <w:ind w:left="720"/>
      <w:contextualSpacing/>
    </w:pPr>
  </w:style>
  <w:style w:type="character" w:styleId="Emphasis">
    <w:name w:val="Emphasis"/>
    <w:basedOn w:val="DefaultParagraphFont"/>
    <w:uiPriority w:val="20"/>
    <w:qFormat/>
    <w:rsid w:val="00111643"/>
    <w:rPr>
      <w:i/>
      <w:iCs/>
    </w:rPr>
  </w:style>
  <w:style w:type="paragraph" w:customStyle="1" w:styleId="western">
    <w:name w:val="western"/>
    <w:basedOn w:val="Normal"/>
    <w:rsid w:val="00810740"/>
    <w:pPr>
      <w:spacing w:before="100" w:beforeAutospacing="1" w:after="100" w:afterAutospacing="1" w:line="240" w:lineRule="auto"/>
      <w:ind w:left="0" w:firstLine="0"/>
    </w:pPr>
    <w:rPr>
      <w:rFonts w:ascii="Times New Roman" w:hAnsi="Times New Roman"/>
      <w:sz w:val="24"/>
      <w:szCs w:val="24"/>
      <w:lang w:eastAsia="en-US"/>
    </w:rPr>
  </w:style>
  <w:style w:type="character" w:styleId="FollowedHyperlink">
    <w:name w:val="FollowedHyperlink"/>
    <w:basedOn w:val="DefaultParagraphFont"/>
    <w:semiHidden/>
    <w:unhideWhenUsed/>
    <w:rsid w:val="005F600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000644">
      <w:bodyDiv w:val="1"/>
      <w:marLeft w:val="0"/>
      <w:marRight w:val="0"/>
      <w:marTop w:val="0"/>
      <w:marBottom w:val="0"/>
      <w:divBdr>
        <w:top w:val="none" w:sz="0" w:space="0" w:color="auto"/>
        <w:left w:val="none" w:sz="0" w:space="0" w:color="auto"/>
        <w:bottom w:val="none" w:sz="0" w:space="0" w:color="auto"/>
        <w:right w:val="none" w:sz="0" w:space="0" w:color="auto"/>
      </w:divBdr>
    </w:div>
    <w:div w:id="239221434">
      <w:bodyDiv w:val="1"/>
      <w:marLeft w:val="0"/>
      <w:marRight w:val="0"/>
      <w:marTop w:val="0"/>
      <w:marBottom w:val="0"/>
      <w:divBdr>
        <w:top w:val="none" w:sz="0" w:space="0" w:color="auto"/>
        <w:left w:val="none" w:sz="0" w:space="0" w:color="auto"/>
        <w:bottom w:val="none" w:sz="0" w:space="0" w:color="auto"/>
        <w:right w:val="none" w:sz="0" w:space="0" w:color="auto"/>
      </w:divBdr>
    </w:div>
    <w:div w:id="244655831">
      <w:bodyDiv w:val="1"/>
      <w:marLeft w:val="0"/>
      <w:marRight w:val="0"/>
      <w:marTop w:val="0"/>
      <w:marBottom w:val="0"/>
      <w:divBdr>
        <w:top w:val="none" w:sz="0" w:space="0" w:color="auto"/>
        <w:left w:val="none" w:sz="0" w:space="0" w:color="auto"/>
        <w:bottom w:val="none" w:sz="0" w:space="0" w:color="auto"/>
        <w:right w:val="none" w:sz="0" w:space="0" w:color="auto"/>
      </w:divBdr>
    </w:div>
    <w:div w:id="413403810">
      <w:bodyDiv w:val="1"/>
      <w:marLeft w:val="0"/>
      <w:marRight w:val="0"/>
      <w:marTop w:val="0"/>
      <w:marBottom w:val="0"/>
      <w:divBdr>
        <w:top w:val="none" w:sz="0" w:space="0" w:color="auto"/>
        <w:left w:val="none" w:sz="0" w:space="0" w:color="auto"/>
        <w:bottom w:val="none" w:sz="0" w:space="0" w:color="auto"/>
        <w:right w:val="none" w:sz="0" w:space="0" w:color="auto"/>
      </w:divBdr>
    </w:div>
    <w:div w:id="427771504">
      <w:bodyDiv w:val="1"/>
      <w:marLeft w:val="0"/>
      <w:marRight w:val="0"/>
      <w:marTop w:val="0"/>
      <w:marBottom w:val="0"/>
      <w:divBdr>
        <w:top w:val="none" w:sz="0" w:space="0" w:color="auto"/>
        <w:left w:val="none" w:sz="0" w:space="0" w:color="auto"/>
        <w:bottom w:val="none" w:sz="0" w:space="0" w:color="auto"/>
        <w:right w:val="none" w:sz="0" w:space="0" w:color="auto"/>
      </w:divBdr>
    </w:div>
    <w:div w:id="461075925">
      <w:bodyDiv w:val="1"/>
      <w:marLeft w:val="0"/>
      <w:marRight w:val="0"/>
      <w:marTop w:val="0"/>
      <w:marBottom w:val="0"/>
      <w:divBdr>
        <w:top w:val="none" w:sz="0" w:space="0" w:color="auto"/>
        <w:left w:val="none" w:sz="0" w:space="0" w:color="auto"/>
        <w:bottom w:val="none" w:sz="0" w:space="0" w:color="auto"/>
        <w:right w:val="none" w:sz="0" w:space="0" w:color="auto"/>
      </w:divBdr>
    </w:div>
    <w:div w:id="468401465">
      <w:bodyDiv w:val="1"/>
      <w:marLeft w:val="0"/>
      <w:marRight w:val="0"/>
      <w:marTop w:val="0"/>
      <w:marBottom w:val="0"/>
      <w:divBdr>
        <w:top w:val="none" w:sz="0" w:space="0" w:color="auto"/>
        <w:left w:val="none" w:sz="0" w:space="0" w:color="auto"/>
        <w:bottom w:val="none" w:sz="0" w:space="0" w:color="auto"/>
        <w:right w:val="none" w:sz="0" w:space="0" w:color="auto"/>
      </w:divBdr>
    </w:div>
    <w:div w:id="683629803">
      <w:bodyDiv w:val="1"/>
      <w:marLeft w:val="0"/>
      <w:marRight w:val="0"/>
      <w:marTop w:val="0"/>
      <w:marBottom w:val="0"/>
      <w:divBdr>
        <w:top w:val="none" w:sz="0" w:space="0" w:color="auto"/>
        <w:left w:val="none" w:sz="0" w:space="0" w:color="auto"/>
        <w:bottom w:val="none" w:sz="0" w:space="0" w:color="auto"/>
        <w:right w:val="none" w:sz="0" w:space="0" w:color="auto"/>
      </w:divBdr>
    </w:div>
    <w:div w:id="881328612">
      <w:bodyDiv w:val="1"/>
      <w:marLeft w:val="0"/>
      <w:marRight w:val="0"/>
      <w:marTop w:val="0"/>
      <w:marBottom w:val="0"/>
      <w:divBdr>
        <w:top w:val="none" w:sz="0" w:space="0" w:color="auto"/>
        <w:left w:val="none" w:sz="0" w:space="0" w:color="auto"/>
        <w:bottom w:val="none" w:sz="0" w:space="0" w:color="auto"/>
        <w:right w:val="none" w:sz="0" w:space="0" w:color="auto"/>
      </w:divBdr>
    </w:div>
    <w:div w:id="1030758594">
      <w:bodyDiv w:val="1"/>
      <w:marLeft w:val="0"/>
      <w:marRight w:val="0"/>
      <w:marTop w:val="0"/>
      <w:marBottom w:val="0"/>
      <w:divBdr>
        <w:top w:val="none" w:sz="0" w:space="0" w:color="auto"/>
        <w:left w:val="none" w:sz="0" w:space="0" w:color="auto"/>
        <w:bottom w:val="none" w:sz="0" w:space="0" w:color="auto"/>
        <w:right w:val="none" w:sz="0" w:space="0" w:color="auto"/>
      </w:divBdr>
    </w:div>
    <w:div w:id="1041788349">
      <w:bodyDiv w:val="1"/>
      <w:marLeft w:val="0"/>
      <w:marRight w:val="0"/>
      <w:marTop w:val="0"/>
      <w:marBottom w:val="0"/>
      <w:divBdr>
        <w:top w:val="none" w:sz="0" w:space="0" w:color="auto"/>
        <w:left w:val="none" w:sz="0" w:space="0" w:color="auto"/>
        <w:bottom w:val="none" w:sz="0" w:space="0" w:color="auto"/>
        <w:right w:val="none" w:sz="0" w:space="0" w:color="auto"/>
      </w:divBdr>
    </w:div>
    <w:div w:id="1068260871">
      <w:bodyDiv w:val="1"/>
      <w:marLeft w:val="0"/>
      <w:marRight w:val="0"/>
      <w:marTop w:val="0"/>
      <w:marBottom w:val="0"/>
      <w:divBdr>
        <w:top w:val="none" w:sz="0" w:space="0" w:color="auto"/>
        <w:left w:val="none" w:sz="0" w:space="0" w:color="auto"/>
        <w:bottom w:val="none" w:sz="0" w:space="0" w:color="auto"/>
        <w:right w:val="none" w:sz="0" w:space="0" w:color="auto"/>
      </w:divBdr>
    </w:div>
    <w:div w:id="1079133537">
      <w:bodyDiv w:val="1"/>
      <w:marLeft w:val="0"/>
      <w:marRight w:val="0"/>
      <w:marTop w:val="0"/>
      <w:marBottom w:val="0"/>
      <w:divBdr>
        <w:top w:val="none" w:sz="0" w:space="0" w:color="auto"/>
        <w:left w:val="none" w:sz="0" w:space="0" w:color="auto"/>
        <w:bottom w:val="none" w:sz="0" w:space="0" w:color="auto"/>
        <w:right w:val="none" w:sz="0" w:space="0" w:color="auto"/>
      </w:divBdr>
      <w:divsChild>
        <w:div w:id="806244553">
          <w:marLeft w:val="0"/>
          <w:marRight w:val="0"/>
          <w:marTop w:val="0"/>
          <w:marBottom w:val="0"/>
          <w:divBdr>
            <w:top w:val="none" w:sz="0" w:space="0" w:color="auto"/>
            <w:left w:val="none" w:sz="0" w:space="0" w:color="auto"/>
            <w:bottom w:val="none" w:sz="0" w:space="0" w:color="auto"/>
            <w:right w:val="none" w:sz="0" w:space="0" w:color="auto"/>
          </w:divBdr>
        </w:div>
        <w:div w:id="1085492253">
          <w:marLeft w:val="0"/>
          <w:marRight w:val="0"/>
          <w:marTop w:val="0"/>
          <w:marBottom w:val="0"/>
          <w:divBdr>
            <w:top w:val="none" w:sz="0" w:space="0" w:color="auto"/>
            <w:left w:val="none" w:sz="0" w:space="0" w:color="auto"/>
            <w:bottom w:val="none" w:sz="0" w:space="0" w:color="auto"/>
            <w:right w:val="none" w:sz="0" w:space="0" w:color="auto"/>
          </w:divBdr>
        </w:div>
        <w:div w:id="212809711">
          <w:marLeft w:val="0"/>
          <w:marRight w:val="0"/>
          <w:marTop w:val="0"/>
          <w:marBottom w:val="0"/>
          <w:divBdr>
            <w:top w:val="none" w:sz="0" w:space="0" w:color="auto"/>
            <w:left w:val="none" w:sz="0" w:space="0" w:color="auto"/>
            <w:bottom w:val="none" w:sz="0" w:space="0" w:color="auto"/>
            <w:right w:val="none" w:sz="0" w:space="0" w:color="auto"/>
          </w:divBdr>
        </w:div>
        <w:div w:id="1371035740">
          <w:marLeft w:val="0"/>
          <w:marRight w:val="0"/>
          <w:marTop w:val="0"/>
          <w:marBottom w:val="0"/>
          <w:divBdr>
            <w:top w:val="none" w:sz="0" w:space="0" w:color="auto"/>
            <w:left w:val="none" w:sz="0" w:space="0" w:color="auto"/>
            <w:bottom w:val="none" w:sz="0" w:space="0" w:color="auto"/>
            <w:right w:val="none" w:sz="0" w:space="0" w:color="auto"/>
          </w:divBdr>
        </w:div>
        <w:div w:id="1768965839">
          <w:marLeft w:val="0"/>
          <w:marRight w:val="0"/>
          <w:marTop w:val="0"/>
          <w:marBottom w:val="0"/>
          <w:divBdr>
            <w:top w:val="none" w:sz="0" w:space="0" w:color="auto"/>
            <w:left w:val="none" w:sz="0" w:space="0" w:color="auto"/>
            <w:bottom w:val="none" w:sz="0" w:space="0" w:color="auto"/>
            <w:right w:val="none" w:sz="0" w:space="0" w:color="auto"/>
          </w:divBdr>
        </w:div>
        <w:div w:id="555550359">
          <w:marLeft w:val="0"/>
          <w:marRight w:val="0"/>
          <w:marTop w:val="0"/>
          <w:marBottom w:val="0"/>
          <w:divBdr>
            <w:top w:val="none" w:sz="0" w:space="0" w:color="auto"/>
            <w:left w:val="none" w:sz="0" w:space="0" w:color="auto"/>
            <w:bottom w:val="none" w:sz="0" w:space="0" w:color="auto"/>
            <w:right w:val="none" w:sz="0" w:space="0" w:color="auto"/>
          </w:divBdr>
        </w:div>
        <w:div w:id="1642612026">
          <w:marLeft w:val="0"/>
          <w:marRight w:val="0"/>
          <w:marTop w:val="0"/>
          <w:marBottom w:val="0"/>
          <w:divBdr>
            <w:top w:val="none" w:sz="0" w:space="0" w:color="auto"/>
            <w:left w:val="none" w:sz="0" w:space="0" w:color="auto"/>
            <w:bottom w:val="none" w:sz="0" w:space="0" w:color="auto"/>
            <w:right w:val="none" w:sz="0" w:space="0" w:color="auto"/>
          </w:divBdr>
        </w:div>
        <w:div w:id="1794858367">
          <w:marLeft w:val="0"/>
          <w:marRight w:val="0"/>
          <w:marTop w:val="0"/>
          <w:marBottom w:val="0"/>
          <w:divBdr>
            <w:top w:val="none" w:sz="0" w:space="0" w:color="auto"/>
            <w:left w:val="none" w:sz="0" w:space="0" w:color="auto"/>
            <w:bottom w:val="none" w:sz="0" w:space="0" w:color="auto"/>
            <w:right w:val="none" w:sz="0" w:space="0" w:color="auto"/>
          </w:divBdr>
        </w:div>
        <w:div w:id="114838807">
          <w:marLeft w:val="0"/>
          <w:marRight w:val="0"/>
          <w:marTop w:val="0"/>
          <w:marBottom w:val="0"/>
          <w:divBdr>
            <w:top w:val="none" w:sz="0" w:space="0" w:color="auto"/>
            <w:left w:val="none" w:sz="0" w:space="0" w:color="auto"/>
            <w:bottom w:val="none" w:sz="0" w:space="0" w:color="auto"/>
            <w:right w:val="none" w:sz="0" w:space="0" w:color="auto"/>
          </w:divBdr>
        </w:div>
        <w:div w:id="2081512616">
          <w:marLeft w:val="0"/>
          <w:marRight w:val="0"/>
          <w:marTop w:val="0"/>
          <w:marBottom w:val="0"/>
          <w:divBdr>
            <w:top w:val="none" w:sz="0" w:space="0" w:color="auto"/>
            <w:left w:val="none" w:sz="0" w:space="0" w:color="auto"/>
            <w:bottom w:val="none" w:sz="0" w:space="0" w:color="auto"/>
            <w:right w:val="none" w:sz="0" w:space="0" w:color="auto"/>
          </w:divBdr>
        </w:div>
        <w:div w:id="1007944193">
          <w:marLeft w:val="0"/>
          <w:marRight w:val="0"/>
          <w:marTop w:val="0"/>
          <w:marBottom w:val="0"/>
          <w:divBdr>
            <w:top w:val="none" w:sz="0" w:space="0" w:color="auto"/>
            <w:left w:val="none" w:sz="0" w:space="0" w:color="auto"/>
            <w:bottom w:val="none" w:sz="0" w:space="0" w:color="auto"/>
            <w:right w:val="none" w:sz="0" w:space="0" w:color="auto"/>
          </w:divBdr>
        </w:div>
        <w:div w:id="1912692102">
          <w:marLeft w:val="0"/>
          <w:marRight w:val="0"/>
          <w:marTop w:val="0"/>
          <w:marBottom w:val="0"/>
          <w:divBdr>
            <w:top w:val="none" w:sz="0" w:space="0" w:color="auto"/>
            <w:left w:val="none" w:sz="0" w:space="0" w:color="auto"/>
            <w:bottom w:val="none" w:sz="0" w:space="0" w:color="auto"/>
            <w:right w:val="none" w:sz="0" w:space="0" w:color="auto"/>
          </w:divBdr>
        </w:div>
        <w:div w:id="219828292">
          <w:marLeft w:val="0"/>
          <w:marRight w:val="0"/>
          <w:marTop w:val="0"/>
          <w:marBottom w:val="0"/>
          <w:divBdr>
            <w:top w:val="none" w:sz="0" w:space="0" w:color="auto"/>
            <w:left w:val="none" w:sz="0" w:space="0" w:color="auto"/>
            <w:bottom w:val="none" w:sz="0" w:space="0" w:color="auto"/>
            <w:right w:val="none" w:sz="0" w:space="0" w:color="auto"/>
          </w:divBdr>
        </w:div>
        <w:div w:id="1554073851">
          <w:marLeft w:val="0"/>
          <w:marRight w:val="0"/>
          <w:marTop w:val="0"/>
          <w:marBottom w:val="0"/>
          <w:divBdr>
            <w:top w:val="none" w:sz="0" w:space="0" w:color="auto"/>
            <w:left w:val="none" w:sz="0" w:space="0" w:color="auto"/>
            <w:bottom w:val="none" w:sz="0" w:space="0" w:color="auto"/>
            <w:right w:val="none" w:sz="0" w:space="0" w:color="auto"/>
          </w:divBdr>
        </w:div>
        <w:div w:id="1444223356">
          <w:marLeft w:val="0"/>
          <w:marRight w:val="0"/>
          <w:marTop w:val="0"/>
          <w:marBottom w:val="0"/>
          <w:divBdr>
            <w:top w:val="none" w:sz="0" w:space="0" w:color="auto"/>
            <w:left w:val="none" w:sz="0" w:space="0" w:color="auto"/>
            <w:bottom w:val="none" w:sz="0" w:space="0" w:color="auto"/>
            <w:right w:val="none" w:sz="0" w:space="0" w:color="auto"/>
          </w:divBdr>
        </w:div>
        <w:div w:id="688678919">
          <w:marLeft w:val="0"/>
          <w:marRight w:val="0"/>
          <w:marTop w:val="0"/>
          <w:marBottom w:val="0"/>
          <w:divBdr>
            <w:top w:val="none" w:sz="0" w:space="0" w:color="auto"/>
            <w:left w:val="none" w:sz="0" w:space="0" w:color="auto"/>
            <w:bottom w:val="none" w:sz="0" w:space="0" w:color="auto"/>
            <w:right w:val="none" w:sz="0" w:space="0" w:color="auto"/>
          </w:divBdr>
        </w:div>
        <w:div w:id="41829447">
          <w:marLeft w:val="0"/>
          <w:marRight w:val="0"/>
          <w:marTop w:val="0"/>
          <w:marBottom w:val="0"/>
          <w:divBdr>
            <w:top w:val="none" w:sz="0" w:space="0" w:color="auto"/>
            <w:left w:val="none" w:sz="0" w:space="0" w:color="auto"/>
            <w:bottom w:val="none" w:sz="0" w:space="0" w:color="auto"/>
            <w:right w:val="none" w:sz="0" w:space="0" w:color="auto"/>
          </w:divBdr>
        </w:div>
        <w:div w:id="2018263893">
          <w:marLeft w:val="0"/>
          <w:marRight w:val="0"/>
          <w:marTop w:val="0"/>
          <w:marBottom w:val="0"/>
          <w:divBdr>
            <w:top w:val="none" w:sz="0" w:space="0" w:color="auto"/>
            <w:left w:val="none" w:sz="0" w:space="0" w:color="auto"/>
            <w:bottom w:val="none" w:sz="0" w:space="0" w:color="auto"/>
            <w:right w:val="none" w:sz="0" w:space="0" w:color="auto"/>
          </w:divBdr>
        </w:div>
      </w:divsChild>
    </w:div>
    <w:div w:id="1149596307">
      <w:bodyDiv w:val="1"/>
      <w:marLeft w:val="0"/>
      <w:marRight w:val="0"/>
      <w:marTop w:val="0"/>
      <w:marBottom w:val="0"/>
      <w:divBdr>
        <w:top w:val="none" w:sz="0" w:space="0" w:color="auto"/>
        <w:left w:val="none" w:sz="0" w:space="0" w:color="auto"/>
        <w:bottom w:val="none" w:sz="0" w:space="0" w:color="auto"/>
        <w:right w:val="none" w:sz="0" w:space="0" w:color="auto"/>
      </w:divBdr>
    </w:div>
    <w:div w:id="1288395743">
      <w:bodyDiv w:val="1"/>
      <w:marLeft w:val="0"/>
      <w:marRight w:val="0"/>
      <w:marTop w:val="0"/>
      <w:marBottom w:val="0"/>
      <w:divBdr>
        <w:top w:val="none" w:sz="0" w:space="0" w:color="auto"/>
        <w:left w:val="none" w:sz="0" w:space="0" w:color="auto"/>
        <w:bottom w:val="none" w:sz="0" w:space="0" w:color="auto"/>
        <w:right w:val="none" w:sz="0" w:space="0" w:color="auto"/>
      </w:divBdr>
    </w:div>
    <w:div w:id="1380939850">
      <w:bodyDiv w:val="1"/>
      <w:marLeft w:val="0"/>
      <w:marRight w:val="0"/>
      <w:marTop w:val="0"/>
      <w:marBottom w:val="0"/>
      <w:divBdr>
        <w:top w:val="none" w:sz="0" w:space="0" w:color="auto"/>
        <w:left w:val="none" w:sz="0" w:space="0" w:color="auto"/>
        <w:bottom w:val="none" w:sz="0" w:space="0" w:color="auto"/>
        <w:right w:val="none" w:sz="0" w:space="0" w:color="auto"/>
      </w:divBdr>
    </w:div>
    <w:div w:id="1549146540">
      <w:bodyDiv w:val="1"/>
      <w:marLeft w:val="0"/>
      <w:marRight w:val="0"/>
      <w:marTop w:val="0"/>
      <w:marBottom w:val="0"/>
      <w:divBdr>
        <w:top w:val="none" w:sz="0" w:space="0" w:color="auto"/>
        <w:left w:val="none" w:sz="0" w:space="0" w:color="auto"/>
        <w:bottom w:val="none" w:sz="0" w:space="0" w:color="auto"/>
        <w:right w:val="none" w:sz="0" w:space="0" w:color="auto"/>
      </w:divBdr>
      <w:divsChild>
        <w:div w:id="1807774267">
          <w:marLeft w:val="547"/>
          <w:marRight w:val="0"/>
          <w:marTop w:val="0"/>
          <w:marBottom w:val="0"/>
          <w:divBdr>
            <w:top w:val="none" w:sz="0" w:space="0" w:color="auto"/>
            <w:left w:val="none" w:sz="0" w:space="0" w:color="auto"/>
            <w:bottom w:val="none" w:sz="0" w:space="0" w:color="auto"/>
            <w:right w:val="none" w:sz="0" w:space="0" w:color="auto"/>
          </w:divBdr>
        </w:div>
      </w:divsChild>
    </w:div>
    <w:div w:id="1572764732">
      <w:bodyDiv w:val="1"/>
      <w:marLeft w:val="0"/>
      <w:marRight w:val="0"/>
      <w:marTop w:val="0"/>
      <w:marBottom w:val="0"/>
      <w:divBdr>
        <w:top w:val="none" w:sz="0" w:space="0" w:color="auto"/>
        <w:left w:val="none" w:sz="0" w:space="0" w:color="auto"/>
        <w:bottom w:val="none" w:sz="0" w:space="0" w:color="auto"/>
        <w:right w:val="none" w:sz="0" w:space="0" w:color="auto"/>
      </w:divBdr>
    </w:div>
    <w:div w:id="1622691762">
      <w:bodyDiv w:val="1"/>
      <w:marLeft w:val="0"/>
      <w:marRight w:val="0"/>
      <w:marTop w:val="0"/>
      <w:marBottom w:val="0"/>
      <w:divBdr>
        <w:top w:val="none" w:sz="0" w:space="0" w:color="auto"/>
        <w:left w:val="none" w:sz="0" w:space="0" w:color="auto"/>
        <w:bottom w:val="none" w:sz="0" w:space="0" w:color="auto"/>
        <w:right w:val="none" w:sz="0" w:space="0" w:color="auto"/>
      </w:divBdr>
    </w:div>
    <w:div w:id="1916669557">
      <w:bodyDiv w:val="1"/>
      <w:marLeft w:val="0"/>
      <w:marRight w:val="0"/>
      <w:marTop w:val="0"/>
      <w:marBottom w:val="0"/>
      <w:divBdr>
        <w:top w:val="none" w:sz="0" w:space="0" w:color="auto"/>
        <w:left w:val="none" w:sz="0" w:space="0" w:color="auto"/>
        <w:bottom w:val="none" w:sz="0" w:space="0" w:color="auto"/>
        <w:right w:val="none" w:sz="0" w:space="0" w:color="auto"/>
      </w:divBdr>
    </w:div>
    <w:div w:id="1973438938">
      <w:bodyDiv w:val="1"/>
      <w:marLeft w:val="0"/>
      <w:marRight w:val="0"/>
      <w:marTop w:val="0"/>
      <w:marBottom w:val="0"/>
      <w:divBdr>
        <w:top w:val="none" w:sz="0" w:space="0" w:color="auto"/>
        <w:left w:val="none" w:sz="0" w:space="0" w:color="auto"/>
        <w:bottom w:val="none" w:sz="0" w:space="0" w:color="auto"/>
        <w:right w:val="none" w:sz="0" w:space="0" w:color="auto"/>
      </w:divBdr>
    </w:div>
    <w:div w:id="2073574610">
      <w:bodyDiv w:val="1"/>
      <w:marLeft w:val="0"/>
      <w:marRight w:val="0"/>
      <w:marTop w:val="0"/>
      <w:marBottom w:val="0"/>
      <w:divBdr>
        <w:top w:val="none" w:sz="0" w:space="0" w:color="auto"/>
        <w:left w:val="none" w:sz="0" w:space="0" w:color="auto"/>
        <w:bottom w:val="none" w:sz="0" w:space="0" w:color="auto"/>
        <w:right w:val="none" w:sz="0" w:space="0" w:color="auto"/>
      </w:divBdr>
    </w:div>
    <w:div w:id="2097170044">
      <w:bodyDiv w:val="1"/>
      <w:marLeft w:val="0"/>
      <w:marRight w:val="0"/>
      <w:marTop w:val="0"/>
      <w:marBottom w:val="0"/>
      <w:divBdr>
        <w:top w:val="none" w:sz="0" w:space="0" w:color="auto"/>
        <w:left w:val="none" w:sz="0" w:space="0" w:color="auto"/>
        <w:bottom w:val="none" w:sz="0" w:space="0" w:color="auto"/>
        <w:right w:val="none" w:sz="0" w:space="0" w:color="auto"/>
      </w:divBdr>
      <w:divsChild>
        <w:div w:id="498229238">
          <w:marLeft w:val="0"/>
          <w:marRight w:val="0"/>
          <w:marTop w:val="0"/>
          <w:marBottom w:val="0"/>
          <w:divBdr>
            <w:top w:val="none" w:sz="0" w:space="0" w:color="auto"/>
            <w:left w:val="none" w:sz="0" w:space="0" w:color="auto"/>
            <w:bottom w:val="none" w:sz="0" w:space="0" w:color="auto"/>
            <w:right w:val="none" w:sz="0" w:space="0" w:color="auto"/>
          </w:divBdr>
        </w:div>
      </w:divsChild>
    </w:div>
    <w:div w:id="2141604028">
      <w:bodyDiv w:val="1"/>
      <w:marLeft w:val="0"/>
      <w:marRight w:val="0"/>
      <w:marTop w:val="0"/>
      <w:marBottom w:val="0"/>
      <w:divBdr>
        <w:top w:val="none" w:sz="0" w:space="0" w:color="auto"/>
        <w:left w:val="none" w:sz="0" w:space="0" w:color="auto"/>
        <w:bottom w:val="none" w:sz="0" w:space="0" w:color="auto"/>
        <w:right w:val="none" w:sz="0" w:space="0" w:color="auto"/>
      </w:divBdr>
      <w:divsChild>
        <w:div w:id="14019702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10.png"/><Relationship Id="rId1" Type="http://schemas.openxmlformats.org/officeDocument/2006/relationships/image" Target="media/image1.png"/><Relationship Id="rId6" Type="http://schemas.openxmlformats.org/officeDocument/2006/relationships/image" Target="media/image30.png"/><Relationship Id="rId5" Type="http://schemas.openxmlformats.org/officeDocument/2006/relationships/image" Target="media/image3.png"/><Relationship Id="rId4"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vin%20Doan\Desktop\Reputable%20Asia%20Word%20Template_E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1F93BB-B09E-426A-A9B6-CC64E8DBE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Reputable Asia Word Template_EN</Template>
  <TotalTime>75</TotalTime>
  <Pages>5</Pages>
  <Words>644</Words>
  <Characters>3677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Reputable Asia</vt:lpstr>
    </vt:vector>
  </TitlesOfParts>
  <Company>Reputable Asia</Company>
  <LinksUpToDate>false</LinksUpToDate>
  <CharactersWithSpaces>4313</CharactersWithSpaces>
  <SharedDoc>false</SharedDoc>
  <HyperlinkBase>http://reputable.asia</HyperlinkBase>
  <HLinks>
    <vt:vector size="138" baseType="variant">
      <vt:variant>
        <vt:i4>1966131</vt:i4>
      </vt:variant>
      <vt:variant>
        <vt:i4>128</vt:i4>
      </vt:variant>
      <vt:variant>
        <vt:i4>0</vt:i4>
      </vt:variant>
      <vt:variant>
        <vt:i4>5</vt:i4>
      </vt:variant>
      <vt:variant>
        <vt:lpwstr/>
      </vt:variant>
      <vt:variant>
        <vt:lpwstr>_Toc342861446</vt:lpwstr>
      </vt:variant>
      <vt:variant>
        <vt:i4>1966131</vt:i4>
      </vt:variant>
      <vt:variant>
        <vt:i4>122</vt:i4>
      </vt:variant>
      <vt:variant>
        <vt:i4>0</vt:i4>
      </vt:variant>
      <vt:variant>
        <vt:i4>5</vt:i4>
      </vt:variant>
      <vt:variant>
        <vt:lpwstr/>
      </vt:variant>
      <vt:variant>
        <vt:lpwstr>_Toc342861445</vt:lpwstr>
      </vt:variant>
      <vt:variant>
        <vt:i4>1966131</vt:i4>
      </vt:variant>
      <vt:variant>
        <vt:i4>116</vt:i4>
      </vt:variant>
      <vt:variant>
        <vt:i4>0</vt:i4>
      </vt:variant>
      <vt:variant>
        <vt:i4>5</vt:i4>
      </vt:variant>
      <vt:variant>
        <vt:lpwstr/>
      </vt:variant>
      <vt:variant>
        <vt:lpwstr>_Toc342861444</vt:lpwstr>
      </vt:variant>
      <vt:variant>
        <vt:i4>1966131</vt:i4>
      </vt:variant>
      <vt:variant>
        <vt:i4>110</vt:i4>
      </vt:variant>
      <vt:variant>
        <vt:i4>0</vt:i4>
      </vt:variant>
      <vt:variant>
        <vt:i4>5</vt:i4>
      </vt:variant>
      <vt:variant>
        <vt:lpwstr/>
      </vt:variant>
      <vt:variant>
        <vt:lpwstr>_Toc342861443</vt:lpwstr>
      </vt:variant>
      <vt:variant>
        <vt:i4>1966131</vt:i4>
      </vt:variant>
      <vt:variant>
        <vt:i4>104</vt:i4>
      </vt:variant>
      <vt:variant>
        <vt:i4>0</vt:i4>
      </vt:variant>
      <vt:variant>
        <vt:i4>5</vt:i4>
      </vt:variant>
      <vt:variant>
        <vt:lpwstr/>
      </vt:variant>
      <vt:variant>
        <vt:lpwstr>_Toc342861442</vt:lpwstr>
      </vt:variant>
      <vt:variant>
        <vt:i4>1966131</vt:i4>
      </vt:variant>
      <vt:variant>
        <vt:i4>98</vt:i4>
      </vt:variant>
      <vt:variant>
        <vt:i4>0</vt:i4>
      </vt:variant>
      <vt:variant>
        <vt:i4>5</vt:i4>
      </vt:variant>
      <vt:variant>
        <vt:lpwstr/>
      </vt:variant>
      <vt:variant>
        <vt:lpwstr>_Toc342861441</vt:lpwstr>
      </vt:variant>
      <vt:variant>
        <vt:i4>1966131</vt:i4>
      </vt:variant>
      <vt:variant>
        <vt:i4>92</vt:i4>
      </vt:variant>
      <vt:variant>
        <vt:i4>0</vt:i4>
      </vt:variant>
      <vt:variant>
        <vt:i4>5</vt:i4>
      </vt:variant>
      <vt:variant>
        <vt:lpwstr/>
      </vt:variant>
      <vt:variant>
        <vt:lpwstr>_Toc342861440</vt:lpwstr>
      </vt:variant>
      <vt:variant>
        <vt:i4>1638451</vt:i4>
      </vt:variant>
      <vt:variant>
        <vt:i4>86</vt:i4>
      </vt:variant>
      <vt:variant>
        <vt:i4>0</vt:i4>
      </vt:variant>
      <vt:variant>
        <vt:i4>5</vt:i4>
      </vt:variant>
      <vt:variant>
        <vt:lpwstr/>
      </vt:variant>
      <vt:variant>
        <vt:lpwstr>_Toc342861439</vt:lpwstr>
      </vt:variant>
      <vt:variant>
        <vt:i4>1638451</vt:i4>
      </vt:variant>
      <vt:variant>
        <vt:i4>80</vt:i4>
      </vt:variant>
      <vt:variant>
        <vt:i4>0</vt:i4>
      </vt:variant>
      <vt:variant>
        <vt:i4>5</vt:i4>
      </vt:variant>
      <vt:variant>
        <vt:lpwstr/>
      </vt:variant>
      <vt:variant>
        <vt:lpwstr>_Toc342861438</vt:lpwstr>
      </vt:variant>
      <vt:variant>
        <vt:i4>1638451</vt:i4>
      </vt:variant>
      <vt:variant>
        <vt:i4>74</vt:i4>
      </vt:variant>
      <vt:variant>
        <vt:i4>0</vt:i4>
      </vt:variant>
      <vt:variant>
        <vt:i4>5</vt:i4>
      </vt:variant>
      <vt:variant>
        <vt:lpwstr/>
      </vt:variant>
      <vt:variant>
        <vt:lpwstr>_Toc342861437</vt:lpwstr>
      </vt:variant>
      <vt:variant>
        <vt:i4>1638451</vt:i4>
      </vt:variant>
      <vt:variant>
        <vt:i4>68</vt:i4>
      </vt:variant>
      <vt:variant>
        <vt:i4>0</vt:i4>
      </vt:variant>
      <vt:variant>
        <vt:i4>5</vt:i4>
      </vt:variant>
      <vt:variant>
        <vt:lpwstr/>
      </vt:variant>
      <vt:variant>
        <vt:lpwstr>_Toc342861436</vt:lpwstr>
      </vt:variant>
      <vt:variant>
        <vt:i4>1638451</vt:i4>
      </vt:variant>
      <vt:variant>
        <vt:i4>62</vt:i4>
      </vt:variant>
      <vt:variant>
        <vt:i4>0</vt:i4>
      </vt:variant>
      <vt:variant>
        <vt:i4>5</vt:i4>
      </vt:variant>
      <vt:variant>
        <vt:lpwstr/>
      </vt:variant>
      <vt:variant>
        <vt:lpwstr>_Toc342861435</vt:lpwstr>
      </vt:variant>
      <vt:variant>
        <vt:i4>1638451</vt:i4>
      </vt:variant>
      <vt:variant>
        <vt:i4>56</vt:i4>
      </vt:variant>
      <vt:variant>
        <vt:i4>0</vt:i4>
      </vt:variant>
      <vt:variant>
        <vt:i4>5</vt:i4>
      </vt:variant>
      <vt:variant>
        <vt:lpwstr/>
      </vt:variant>
      <vt:variant>
        <vt:lpwstr>_Toc342861434</vt:lpwstr>
      </vt:variant>
      <vt:variant>
        <vt:i4>1638451</vt:i4>
      </vt:variant>
      <vt:variant>
        <vt:i4>50</vt:i4>
      </vt:variant>
      <vt:variant>
        <vt:i4>0</vt:i4>
      </vt:variant>
      <vt:variant>
        <vt:i4>5</vt:i4>
      </vt:variant>
      <vt:variant>
        <vt:lpwstr/>
      </vt:variant>
      <vt:variant>
        <vt:lpwstr>_Toc342861433</vt:lpwstr>
      </vt:variant>
      <vt:variant>
        <vt:i4>1638451</vt:i4>
      </vt:variant>
      <vt:variant>
        <vt:i4>44</vt:i4>
      </vt:variant>
      <vt:variant>
        <vt:i4>0</vt:i4>
      </vt:variant>
      <vt:variant>
        <vt:i4>5</vt:i4>
      </vt:variant>
      <vt:variant>
        <vt:lpwstr/>
      </vt:variant>
      <vt:variant>
        <vt:lpwstr>_Toc342861432</vt:lpwstr>
      </vt:variant>
      <vt:variant>
        <vt:i4>1638451</vt:i4>
      </vt:variant>
      <vt:variant>
        <vt:i4>38</vt:i4>
      </vt:variant>
      <vt:variant>
        <vt:i4>0</vt:i4>
      </vt:variant>
      <vt:variant>
        <vt:i4>5</vt:i4>
      </vt:variant>
      <vt:variant>
        <vt:lpwstr/>
      </vt:variant>
      <vt:variant>
        <vt:lpwstr>_Toc342861431</vt:lpwstr>
      </vt:variant>
      <vt:variant>
        <vt:i4>1638451</vt:i4>
      </vt:variant>
      <vt:variant>
        <vt:i4>32</vt:i4>
      </vt:variant>
      <vt:variant>
        <vt:i4>0</vt:i4>
      </vt:variant>
      <vt:variant>
        <vt:i4>5</vt:i4>
      </vt:variant>
      <vt:variant>
        <vt:lpwstr/>
      </vt:variant>
      <vt:variant>
        <vt:lpwstr>_Toc342861430</vt:lpwstr>
      </vt:variant>
      <vt:variant>
        <vt:i4>1572915</vt:i4>
      </vt:variant>
      <vt:variant>
        <vt:i4>26</vt:i4>
      </vt:variant>
      <vt:variant>
        <vt:i4>0</vt:i4>
      </vt:variant>
      <vt:variant>
        <vt:i4>5</vt:i4>
      </vt:variant>
      <vt:variant>
        <vt:lpwstr/>
      </vt:variant>
      <vt:variant>
        <vt:lpwstr>_Toc342861429</vt:lpwstr>
      </vt:variant>
      <vt:variant>
        <vt:i4>1572915</vt:i4>
      </vt:variant>
      <vt:variant>
        <vt:i4>20</vt:i4>
      </vt:variant>
      <vt:variant>
        <vt:i4>0</vt:i4>
      </vt:variant>
      <vt:variant>
        <vt:i4>5</vt:i4>
      </vt:variant>
      <vt:variant>
        <vt:lpwstr/>
      </vt:variant>
      <vt:variant>
        <vt:lpwstr>_Toc342861428</vt:lpwstr>
      </vt:variant>
      <vt:variant>
        <vt:i4>1572915</vt:i4>
      </vt:variant>
      <vt:variant>
        <vt:i4>14</vt:i4>
      </vt:variant>
      <vt:variant>
        <vt:i4>0</vt:i4>
      </vt:variant>
      <vt:variant>
        <vt:i4>5</vt:i4>
      </vt:variant>
      <vt:variant>
        <vt:lpwstr/>
      </vt:variant>
      <vt:variant>
        <vt:lpwstr>_Toc342861427</vt:lpwstr>
      </vt:variant>
      <vt:variant>
        <vt:i4>1572915</vt:i4>
      </vt:variant>
      <vt:variant>
        <vt:i4>8</vt:i4>
      </vt:variant>
      <vt:variant>
        <vt:i4>0</vt:i4>
      </vt:variant>
      <vt:variant>
        <vt:i4>5</vt:i4>
      </vt:variant>
      <vt:variant>
        <vt:lpwstr/>
      </vt:variant>
      <vt:variant>
        <vt:lpwstr>_Toc342861426</vt:lpwstr>
      </vt:variant>
      <vt:variant>
        <vt:i4>1572915</vt:i4>
      </vt:variant>
      <vt:variant>
        <vt:i4>2</vt:i4>
      </vt:variant>
      <vt:variant>
        <vt:i4>0</vt:i4>
      </vt:variant>
      <vt:variant>
        <vt:i4>5</vt:i4>
      </vt:variant>
      <vt:variant>
        <vt:lpwstr/>
      </vt:variant>
      <vt:variant>
        <vt:lpwstr>_Toc342861425</vt:lpwstr>
      </vt:variant>
      <vt:variant>
        <vt:i4>3080254</vt:i4>
      </vt:variant>
      <vt:variant>
        <vt:i4>0</vt:i4>
      </vt:variant>
      <vt:variant>
        <vt:i4>0</vt:i4>
      </vt:variant>
      <vt:variant>
        <vt:i4>5</vt:i4>
      </vt:variant>
      <vt:variant>
        <vt:lpwstr>http://www.asiaflames.com/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Reputable Asia</dc:title>
  <dc:creator>Kevin Doan</dc:creator>
  <dc:description>Reputable Asia Document Template</dc:description>
  <cp:lastModifiedBy>Linh Nam</cp:lastModifiedBy>
  <cp:revision>27</cp:revision>
  <cp:lastPrinted>2014-05-21T17:27:00Z</cp:lastPrinted>
  <dcterms:created xsi:type="dcterms:W3CDTF">2018-11-20T06:20:00Z</dcterms:created>
  <dcterms:modified xsi:type="dcterms:W3CDTF">2019-11-27T09:11:00Z</dcterms:modified>
  <cp:category>Document</cp:category>
</cp:coreProperties>
</file>