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1AA" w:rsidRPr="00AB64A6" w:rsidRDefault="00067456" w:rsidP="00282A87">
      <w:pPr>
        <w:rPr>
          <w:b/>
        </w:rPr>
      </w:pPr>
      <w:bookmarkStart w:id="0" w:name="_GoBack"/>
      <w:bookmarkEnd w:id="0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1480185</wp:posOffset>
                </wp:positionV>
                <wp:extent cx="7562215" cy="2110740"/>
                <wp:effectExtent l="0" t="0" r="0" b="0"/>
                <wp:wrapNone/>
                <wp:docPr id="1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215" cy="211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791" w:rsidRDefault="00516791" w:rsidP="00733B1A">
                            <w:pPr>
                              <w:ind w:left="0" w:firstLine="0"/>
                              <w:jc w:val="center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>
                                  <wp:extent cx="2447925" cy="244792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Word-Flames-Digi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7979" cy="2447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0;margin-top:116.55pt;width:595.45pt;height:166.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" filled="f" stroked="f">
                <v:textbox inset="0,0,0,0">
                  <w:txbxContent>
                    <w:p w:rsidR="00516791" w:rsidRDefault="00516791" w:rsidP="00733B1A">
                      <w:pPr>
                        <w:ind w:left="0" w:firstLine="0"/>
                        <w:jc w:val="center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>
                            <wp:extent cx="2447925" cy="244792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Word-Flames-Digi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7979" cy="2447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-1545590</wp:posOffset>
                </wp:positionV>
                <wp:extent cx="7562215" cy="10696575"/>
                <wp:effectExtent l="0" t="635" r="635" b="0"/>
                <wp:wrapNone/>
                <wp:docPr id="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6575"/>
                        </a:xfrm>
                        <a:prstGeom prst="rect">
                          <a:avLst/>
                        </a:prstGeom>
                        <a:solidFill>
                          <a:srgbClr val="E1E8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F633E5">
                            <w:pPr>
                              <w:ind w:left="1260" w:right="930" w:firstLine="0"/>
                              <w:jc w:val="center"/>
                            </w:pPr>
                          </w:p>
                          <w:p w:rsidR="00516791" w:rsidRDefault="00516791" w:rsidP="002E0C82">
                            <w:pPr>
                              <w:ind w:left="0" w:right="930" w:firstLine="0"/>
                              <w:rPr>
                                <w:rFonts w:ascii="Helvetica" w:hAnsi="Helvetica" w:cs="Helvetica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:rsidR="002E0C82" w:rsidRPr="00EE62BC" w:rsidRDefault="002E0C82" w:rsidP="002E0C82">
                            <w:pPr>
                              <w:ind w:left="0" w:right="30" w:firstLine="0"/>
                              <w:jc w:val="center"/>
                              <w:rPr>
                                <w:rFonts w:ascii="Helvetica" w:hAnsi="Helvetica" w:cs="Helvetica"/>
                                <w:sz w:val="48"/>
                                <w:szCs w:val="48"/>
                              </w:rPr>
                            </w:pPr>
                          </w:p>
                          <w:p w:rsidR="00A1267E" w:rsidRDefault="006C260F" w:rsidP="00EE62BC">
                            <w:pPr>
                              <w:ind w:left="0" w:right="30" w:firstLine="0"/>
                              <w:jc w:val="center"/>
                              <w:rPr>
                                <w:rFonts w:cs="Arial"/>
                                <w:b/>
                                <w:color w:val="0070C0"/>
                                <w:sz w:val="70"/>
                                <w:szCs w:val="70"/>
                              </w:rPr>
                            </w:pPr>
                            <w:r w:rsidRPr="00C26127">
                              <w:rPr>
                                <w:rFonts w:cs="Arial"/>
                                <w:b/>
                                <w:color w:val="0070C0"/>
                                <w:sz w:val="70"/>
                                <w:szCs w:val="70"/>
                              </w:rPr>
                              <w:t>Document Title</w:t>
                            </w:r>
                          </w:p>
                          <w:p w:rsidR="00516791" w:rsidRPr="00C26127" w:rsidRDefault="006C260F" w:rsidP="00EE62BC">
                            <w:pPr>
                              <w:ind w:left="0" w:right="30" w:firstLine="0"/>
                              <w:jc w:val="center"/>
                              <w:rPr>
                                <w:color w:val="808080" w:themeColor="background1" w:themeShade="80"/>
                                <w:lang w:val="vi-VN"/>
                              </w:rPr>
                            </w:pPr>
                            <w:r w:rsidRPr="00C26127">
                              <w:rPr>
                                <w:rFonts w:cs="Arial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Sub</w:t>
                            </w:r>
                            <w:r w:rsidR="00970B72" w:rsidRPr="00C26127">
                              <w:rPr>
                                <w:rFonts w:cs="Arial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26127">
                              <w:rPr>
                                <w:rFonts w:cs="Arial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-</w:t>
                            </w:r>
                            <w:r w:rsidR="00A064B7" w:rsidRPr="00C26127">
                              <w:rPr>
                                <w:rFonts w:cs="Arial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26127">
                              <w:rPr>
                                <w:rFonts w:cs="Arial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title 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7" style="position:absolute;left:0;text-align:left;margin-left:-63pt;margin-top:-121.7pt;width:595.45pt;height:842.2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" fillcolor="#e1e8f0" stroked="f">
                <v:textbox inset="0,0,0,0">
                  <w:txbxContent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F633E5">
                      <w:pPr>
                        <w:ind w:left="1260" w:right="930" w:firstLine="0"/>
                        <w:jc w:val="center"/>
                      </w:pPr>
                    </w:p>
                    <w:p w:rsidR="00516791" w:rsidRDefault="00516791" w:rsidP="002E0C82">
                      <w:pPr>
                        <w:ind w:left="0" w:right="930" w:firstLine="0"/>
                        <w:rPr>
                          <w:rFonts w:ascii="Helvetica" w:hAnsi="Helvetica" w:cs="Helvetica"/>
                          <w:b/>
                          <w:sz w:val="48"/>
                          <w:szCs w:val="48"/>
                        </w:rPr>
                      </w:pPr>
                    </w:p>
                    <w:p w:rsidR="002E0C82" w:rsidRPr="00EE62BC" w:rsidRDefault="002E0C82" w:rsidP="002E0C82">
                      <w:pPr>
                        <w:ind w:left="0" w:right="30" w:firstLine="0"/>
                        <w:jc w:val="center"/>
                        <w:rPr>
                          <w:rFonts w:ascii="Helvetica" w:hAnsi="Helvetica" w:cs="Helvetica"/>
                          <w:sz w:val="48"/>
                          <w:szCs w:val="48"/>
                        </w:rPr>
                      </w:pPr>
                    </w:p>
                    <w:p w:rsidR="00A1267E" w:rsidRDefault="006C260F" w:rsidP="00EE62BC">
                      <w:pPr>
                        <w:ind w:left="0" w:right="30" w:firstLine="0"/>
                        <w:jc w:val="center"/>
                        <w:rPr>
                          <w:rFonts w:cs="Arial"/>
                          <w:b/>
                          <w:color w:val="0070C0"/>
                          <w:sz w:val="70"/>
                          <w:szCs w:val="70"/>
                        </w:rPr>
                      </w:pPr>
                      <w:r w:rsidRPr="00C26127">
                        <w:rPr>
                          <w:rFonts w:cs="Arial"/>
                          <w:b/>
                          <w:color w:val="0070C0"/>
                          <w:sz w:val="70"/>
                          <w:szCs w:val="70"/>
                        </w:rPr>
                        <w:t>Document Title</w:t>
                      </w:r>
                    </w:p>
                    <w:p w:rsidR="00516791" w:rsidRPr="00C26127" w:rsidRDefault="006C260F" w:rsidP="00EE62BC">
                      <w:pPr>
                        <w:ind w:left="0" w:right="30" w:firstLine="0"/>
                        <w:jc w:val="center"/>
                        <w:rPr>
                          <w:color w:val="808080" w:themeColor="background1" w:themeShade="80"/>
                          <w:lang w:val="vi-VN"/>
                        </w:rPr>
                      </w:pPr>
                      <w:r w:rsidRPr="00C26127">
                        <w:rPr>
                          <w:rFonts w:cs="Arial"/>
                          <w:color w:val="808080" w:themeColor="background1" w:themeShade="80"/>
                          <w:sz w:val="36"/>
                          <w:szCs w:val="36"/>
                        </w:rPr>
                        <w:t>Sub</w:t>
                      </w:r>
                      <w:r w:rsidR="00970B72" w:rsidRPr="00C26127">
                        <w:rPr>
                          <w:rFonts w:cs="Arial"/>
                          <w:color w:val="808080" w:themeColor="background1" w:themeShade="80"/>
                          <w:sz w:val="36"/>
                          <w:szCs w:val="36"/>
                        </w:rPr>
                        <w:t xml:space="preserve"> </w:t>
                      </w:r>
                      <w:r w:rsidRPr="00C26127">
                        <w:rPr>
                          <w:rFonts w:cs="Arial"/>
                          <w:color w:val="808080" w:themeColor="background1" w:themeShade="80"/>
                          <w:sz w:val="36"/>
                          <w:szCs w:val="36"/>
                        </w:rPr>
                        <w:t>-</w:t>
                      </w:r>
                      <w:r w:rsidR="00A064B7" w:rsidRPr="00C26127">
                        <w:rPr>
                          <w:rFonts w:cs="Arial"/>
                          <w:color w:val="808080" w:themeColor="background1" w:themeShade="80"/>
                          <w:sz w:val="36"/>
                          <w:szCs w:val="36"/>
                        </w:rPr>
                        <w:t xml:space="preserve"> </w:t>
                      </w:r>
                      <w:r w:rsidRPr="00C26127">
                        <w:rPr>
                          <w:rFonts w:cs="Arial"/>
                          <w:color w:val="808080" w:themeColor="background1" w:themeShade="80"/>
                          <w:sz w:val="36"/>
                          <w:szCs w:val="36"/>
                        </w:rPr>
                        <w:t>title description</w:t>
                      </w:r>
                    </w:p>
                  </w:txbxContent>
                </v:textbox>
              </v:rect>
            </w:pict>
          </mc:Fallback>
        </mc:AlternateContent>
      </w:r>
    </w:p>
    <w:p w:rsidR="006C260F" w:rsidRPr="00F031D7" w:rsidRDefault="00067456" w:rsidP="006C260F">
      <w:pPr>
        <w:spacing w:after="120"/>
        <w:ind w:left="0" w:firstLine="0"/>
        <w:jc w:val="center"/>
        <w:rPr>
          <w:rFonts w:cs="Arial"/>
          <w:b/>
          <w:sz w:val="36"/>
          <w:szCs w:val="3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3933825</wp:posOffset>
                </wp:positionV>
                <wp:extent cx="2695575" cy="1457325"/>
                <wp:effectExtent l="0" t="0" r="0" b="0"/>
                <wp:wrapNone/>
                <wp:docPr id="1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5575" cy="1457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791" w:rsidRPr="00C26127" w:rsidRDefault="006C260F" w:rsidP="000E462F">
                            <w:pPr>
                              <w:tabs>
                                <w:tab w:val="left" w:pos="1170"/>
                              </w:tabs>
                              <w:spacing w:after="120"/>
                              <w:ind w:left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C26127">
                              <w:rPr>
                                <w:sz w:val="22"/>
                                <w:szCs w:val="22"/>
                              </w:rPr>
                              <w:t>Date</w:t>
                            </w:r>
                            <w:r w:rsidR="00516791" w:rsidRPr="00C26127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516791" w:rsidRPr="00C26127" w:rsidRDefault="006C260F" w:rsidP="000E462F">
                            <w:pPr>
                              <w:tabs>
                                <w:tab w:val="left" w:pos="1170"/>
                              </w:tabs>
                              <w:spacing w:after="120"/>
                              <w:ind w:left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C26127">
                              <w:rPr>
                                <w:sz w:val="22"/>
                                <w:szCs w:val="22"/>
                              </w:rPr>
                              <w:t>Author</w:t>
                            </w:r>
                            <w:r w:rsidR="00516791" w:rsidRPr="00C26127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516791" w:rsidRPr="00C26127" w:rsidRDefault="007B3D14" w:rsidP="000E462F">
                            <w:pPr>
                              <w:tabs>
                                <w:tab w:val="left" w:pos="1170"/>
                              </w:tabs>
                              <w:spacing w:after="120"/>
                              <w:ind w:left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C26127">
                              <w:rPr>
                                <w:sz w:val="22"/>
                                <w:szCs w:val="22"/>
                              </w:rPr>
                              <w:t>Agency</w:t>
                            </w:r>
                            <w:r w:rsidR="00516791" w:rsidRPr="00C26127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2E0C82" w:rsidRPr="00C26127">
                              <w:rPr>
                                <w:sz w:val="22"/>
                                <w:szCs w:val="22"/>
                              </w:rPr>
                              <w:t>Reputable Asia</w:t>
                            </w:r>
                          </w:p>
                          <w:p w:rsidR="007B3D14" w:rsidRPr="00C26127" w:rsidRDefault="006C260F" w:rsidP="000E462F">
                            <w:pPr>
                              <w:tabs>
                                <w:tab w:val="left" w:pos="1170"/>
                              </w:tabs>
                              <w:spacing w:after="120"/>
                              <w:ind w:left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C26127">
                              <w:rPr>
                                <w:sz w:val="22"/>
                                <w:szCs w:val="22"/>
                              </w:rPr>
                              <w:t>Client</w:t>
                            </w:r>
                            <w:r w:rsidR="00516791" w:rsidRPr="00C26127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516791" w:rsidRPr="00C26127" w:rsidRDefault="006C260F" w:rsidP="000E462F">
                            <w:pPr>
                              <w:tabs>
                                <w:tab w:val="left" w:pos="1170"/>
                              </w:tabs>
                              <w:spacing w:after="120"/>
                              <w:ind w:left="0" w:firstLine="0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C26127">
                              <w:rPr>
                                <w:sz w:val="22"/>
                                <w:szCs w:val="22"/>
                              </w:rPr>
                              <w:t>Number</w:t>
                            </w:r>
                            <w:r w:rsidR="00516791" w:rsidRPr="00C26127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left:0;text-align:left;margin-left:137.25pt;margin-top:309.75pt;width:212.25pt;height:1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" stroked="f">
                <v:fill opacity="0"/>
                <v:textbox>
                  <w:txbxContent>
                    <w:p w:rsidR="00516791" w:rsidRPr="00C26127" w:rsidRDefault="006C260F" w:rsidP="000E462F">
                      <w:pPr>
                        <w:tabs>
                          <w:tab w:val="left" w:pos="1170"/>
                        </w:tabs>
                        <w:spacing w:after="120"/>
                        <w:ind w:left="0" w:firstLine="0"/>
                        <w:rPr>
                          <w:sz w:val="22"/>
                          <w:szCs w:val="22"/>
                        </w:rPr>
                      </w:pPr>
                      <w:r w:rsidRPr="00C26127">
                        <w:rPr>
                          <w:sz w:val="22"/>
                          <w:szCs w:val="22"/>
                        </w:rPr>
                        <w:t>Date</w:t>
                      </w:r>
                      <w:r w:rsidR="00516791" w:rsidRPr="00C26127">
                        <w:rPr>
                          <w:sz w:val="22"/>
                          <w:szCs w:val="22"/>
                        </w:rPr>
                        <w:tab/>
                      </w:r>
                    </w:p>
                    <w:p w:rsidR="00516791" w:rsidRPr="00C26127" w:rsidRDefault="006C260F" w:rsidP="000E462F">
                      <w:pPr>
                        <w:tabs>
                          <w:tab w:val="left" w:pos="1170"/>
                        </w:tabs>
                        <w:spacing w:after="120"/>
                        <w:ind w:left="0" w:firstLine="0"/>
                        <w:rPr>
                          <w:sz w:val="22"/>
                          <w:szCs w:val="22"/>
                        </w:rPr>
                      </w:pPr>
                      <w:r w:rsidRPr="00C26127">
                        <w:rPr>
                          <w:sz w:val="22"/>
                          <w:szCs w:val="22"/>
                        </w:rPr>
                        <w:t>Author</w:t>
                      </w:r>
                      <w:r w:rsidR="00516791" w:rsidRPr="00C26127">
                        <w:rPr>
                          <w:sz w:val="22"/>
                          <w:szCs w:val="22"/>
                        </w:rPr>
                        <w:tab/>
                      </w:r>
                    </w:p>
                    <w:p w:rsidR="00516791" w:rsidRPr="00C26127" w:rsidRDefault="007B3D14" w:rsidP="000E462F">
                      <w:pPr>
                        <w:tabs>
                          <w:tab w:val="left" w:pos="1170"/>
                        </w:tabs>
                        <w:spacing w:after="120"/>
                        <w:ind w:left="0" w:firstLine="0"/>
                        <w:rPr>
                          <w:sz w:val="22"/>
                          <w:szCs w:val="22"/>
                        </w:rPr>
                      </w:pPr>
                      <w:r w:rsidRPr="00C26127">
                        <w:rPr>
                          <w:sz w:val="22"/>
                          <w:szCs w:val="22"/>
                        </w:rPr>
                        <w:t>Agency</w:t>
                      </w:r>
                      <w:r w:rsidR="00516791" w:rsidRPr="00C26127">
                        <w:rPr>
                          <w:sz w:val="22"/>
                          <w:szCs w:val="22"/>
                        </w:rPr>
                        <w:tab/>
                      </w:r>
                      <w:r w:rsidR="002E0C82" w:rsidRPr="00C26127">
                        <w:rPr>
                          <w:sz w:val="22"/>
                          <w:szCs w:val="22"/>
                        </w:rPr>
                        <w:t>Reputable Asia</w:t>
                      </w:r>
                    </w:p>
                    <w:p w:rsidR="007B3D14" w:rsidRPr="00C26127" w:rsidRDefault="006C260F" w:rsidP="000E462F">
                      <w:pPr>
                        <w:tabs>
                          <w:tab w:val="left" w:pos="1170"/>
                        </w:tabs>
                        <w:spacing w:after="120"/>
                        <w:ind w:left="0" w:firstLine="0"/>
                        <w:rPr>
                          <w:sz w:val="22"/>
                          <w:szCs w:val="22"/>
                        </w:rPr>
                      </w:pPr>
                      <w:r w:rsidRPr="00C26127">
                        <w:rPr>
                          <w:sz w:val="22"/>
                          <w:szCs w:val="22"/>
                        </w:rPr>
                        <w:t>Client</w:t>
                      </w:r>
                      <w:r w:rsidR="00516791" w:rsidRPr="00C26127">
                        <w:rPr>
                          <w:sz w:val="22"/>
                          <w:szCs w:val="22"/>
                        </w:rPr>
                        <w:tab/>
                      </w:r>
                    </w:p>
                    <w:p w:rsidR="00516791" w:rsidRPr="00C26127" w:rsidRDefault="006C260F" w:rsidP="000E462F">
                      <w:pPr>
                        <w:tabs>
                          <w:tab w:val="left" w:pos="1170"/>
                        </w:tabs>
                        <w:spacing w:after="120"/>
                        <w:ind w:left="0" w:firstLine="0"/>
                        <w:rPr>
                          <w:b/>
                          <w:sz w:val="22"/>
                          <w:szCs w:val="22"/>
                        </w:rPr>
                      </w:pPr>
                      <w:r w:rsidRPr="00C26127">
                        <w:rPr>
                          <w:sz w:val="22"/>
                          <w:szCs w:val="22"/>
                        </w:rPr>
                        <w:t>Number</w:t>
                      </w:r>
                      <w:r w:rsidR="00516791" w:rsidRPr="00C26127">
                        <w:rPr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7781925</wp:posOffset>
                </wp:positionV>
                <wp:extent cx="7562215" cy="923925"/>
                <wp:effectExtent l="0" t="0" r="0" b="0"/>
                <wp:wrapNone/>
                <wp:docPr id="1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791" w:rsidRPr="00EE62BC" w:rsidRDefault="00516791" w:rsidP="00F226D7">
                            <w:pPr>
                              <w:ind w:left="1080" w:right="922" w:firstLine="0"/>
                              <w:jc w:val="center"/>
                              <w:rPr>
                                <w:color w:val="C00000"/>
                              </w:rPr>
                            </w:pPr>
                            <w:r w:rsidRPr="00EE62BC">
                              <w:rPr>
                                <w:noProof/>
                                <w:color w:val="C00000"/>
                                <w:lang w:eastAsia="en-US"/>
                              </w:rPr>
                              <w:drawing>
                                <wp:inline distT="0" distB="0" distL="0" distR="0">
                                  <wp:extent cx="1816100" cy="24765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Flames-Digital-Asiaflames-Digital-Agenc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10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260F" w:rsidRPr="00EE62BC" w:rsidRDefault="002E0C82" w:rsidP="006C260F">
                            <w:pPr>
                              <w:spacing w:after="120"/>
                              <w:ind w:left="1080" w:right="922" w:firstLine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>1D</w:t>
                            </w:r>
                            <w:r w:rsidR="006C260F" w:rsidRPr="00EE62BC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Nguyen Duy, Ward 3</w:t>
                            </w:r>
                            <w:r w:rsidR="006C260F" w:rsidRPr="00EE62BC">
                              <w:rPr>
                                <w:color w:val="404040" w:themeColor="text1" w:themeTint="BF"/>
                              </w:rPr>
                              <w:t>, Binh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 xml:space="preserve"> Thanh</w:t>
                            </w:r>
                            <w:r w:rsidR="006C260F" w:rsidRPr="00EE62BC">
                              <w:rPr>
                                <w:color w:val="404040" w:themeColor="text1" w:themeTint="BF"/>
                              </w:rPr>
                              <w:t xml:space="preserve"> District, Ho Chi Minh City, Vietnam</w:t>
                            </w:r>
                          </w:p>
                          <w:p w:rsidR="006C260F" w:rsidRPr="00EE62BC" w:rsidRDefault="006C260F" w:rsidP="006C260F">
                            <w:pPr>
                              <w:spacing w:after="120"/>
                              <w:ind w:left="1080" w:right="922" w:firstLine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 w:rsidRPr="00EE62BC">
                              <w:rPr>
                                <w:color w:val="404040" w:themeColor="text1" w:themeTint="BF"/>
                              </w:rPr>
                              <w:t>Phone: +84 (</w:t>
                            </w:r>
                            <w:r w:rsidR="002E0C82">
                              <w:rPr>
                                <w:color w:val="404040" w:themeColor="text1" w:themeTint="BF"/>
                              </w:rPr>
                              <w:t>0</w:t>
                            </w:r>
                            <w:r w:rsidRPr="00EE62BC">
                              <w:rPr>
                                <w:color w:val="404040" w:themeColor="text1" w:themeTint="BF"/>
                              </w:rPr>
                              <w:t xml:space="preserve">) </w:t>
                            </w:r>
                            <w:r w:rsidR="002E0C82" w:rsidRPr="002E0C82">
                              <w:rPr>
                                <w:color w:val="404040" w:themeColor="text1" w:themeTint="BF"/>
                              </w:rPr>
                              <w:t>2862873161</w:t>
                            </w:r>
                            <w:r w:rsidRPr="00EE62BC">
                              <w:rPr>
                                <w:color w:val="404040" w:themeColor="text1" w:themeTint="BF"/>
                              </w:rPr>
                              <w:t xml:space="preserve"> Fax: +84 </w:t>
                            </w:r>
                            <w:r w:rsidR="00D63C26" w:rsidRPr="00EE62BC">
                              <w:rPr>
                                <w:color w:val="404040" w:themeColor="text1" w:themeTint="BF"/>
                              </w:rPr>
                              <w:t>(</w:t>
                            </w:r>
                            <w:r w:rsidR="002E0C82">
                              <w:rPr>
                                <w:color w:val="404040" w:themeColor="text1" w:themeTint="BF"/>
                              </w:rPr>
                              <w:t>0</w:t>
                            </w:r>
                            <w:r w:rsidR="00D63C26" w:rsidRPr="00EE62BC">
                              <w:rPr>
                                <w:color w:val="404040" w:themeColor="text1" w:themeTint="BF"/>
                              </w:rPr>
                              <w:t xml:space="preserve">) </w:t>
                            </w:r>
                            <w:r w:rsidR="002E0C82" w:rsidRPr="002E0C82">
                              <w:rPr>
                                <w:color w:val="404040" w:themeColor="text1" w:themeTint="BF"/>
                              </w:rPr>
                              <w:t>2862873161</w:t>
                            </w:r>
                            <w:r w:rsidR="00D63C26" w:rsidRPr="00EE62BC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  <w:r w:rsidR="00A1267E">
                              <w:rPr>
                                <w:color w:val="404040" w:themeColor="text1" w:themeTint="BF"/>
                              </w:rPr>
                              <w:t>Website: http://www.</w:t>
                            </w:r>
                            <w:r w:rsidR="002E0C82">
                              <w:rPr>
                                <w:color w:val="404040" w:themeColor="text1" w:themeTint="BF"/>
                              </w:rPr>
                              <w:t>reputable</w:t>
                            </w:r>
                            <w:r w:rsidRPr="00EE62BC">
                              <w:rPr>
                                <w:color w:val="404040" w:themeColor="text1" w:themeTint="BF"/>
                              </w:rPr>
                              <w:t>.</w:t>
                            </w:r>
                            <w:r w:rsidR="002E0C82">
                              <w:rPr>
                                <w:color w:val="404040" w:themeColor="text1" w:themeTint="BF"/>
                              </w:rPr>
                              <w:t>asia</w:t>
                            </w:r>
                          </w:p>
                          <w:p w:rsidR="00516791" w:rsidRPr="00EE62BC" w:rsidRDefault="00516791" w:rsidP="007B3D14">
                            <w:pPr>
                              <w:spacing w:after="120"/>
                              <w:ind w:left="1080" w:right="922" w:firstLine="0"/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9" style="position:absolute;left:0;text-align:left;margin-left:-63pt;margin-top:612.75pt;width:595.45pt;height:7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" filled="f" stroked="f">
                <v:textbox>
                  <w:txbxContent>
                    <w:p w:rsidR="00516791" w:rsidRPr="00EE62BC" w:rsidRDefault="00516791" w:rsidP="00F226D7">
                      <w:pPr>
                        <w:ind w:left="1080" w:right="922" w:firstLine="0"/>
                        <w:jc w:val="center"/>
                        <w:rPr>
                          <w:color w:val="C00000"/>
                        </w:rPr>
                      </w:pPr>
                      <w:r w:rsidRPr="00EE62BC">
                        <w:rPr>
                          <w:noProof/>
                          <w:color w:val="C00000"/>
                          <w:lang w:eastAsia="en-US"/>
                        </w:rPr>
                        <w:drawing>
                          <wp:inline distT="0" distB="0" distL="0" distR="0">
                            <wp:extent cx="1816100" cy="24765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Flames-Digital-Asiaflames-Digital-Agenc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6100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260F" w:rsidRPr="00EE62BC" w:rsidRDefault="002E0C82" w:rsidP="006C260F">
                      <w:pPr>
                        <w:spacing w:after="120"/>
                        <w:ind w:left="1080" w:right="922" w:firstLine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>1D</w:t>
                      </w:r>
                      <w:r w:rsidR="006C260F" w:rsidRPr="00EE62BC">
                        <w:rPr>
                          <w:color w:val="404040" w:themeColor="text1" w:themeTint="BF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</w:rPr>
                        <w:t>Nguyen Duy, Ward 3</w:t>
                      </w:r>
                      <w:r w:rsidR="006C260F" w:rsidRPr="00EE62BC">
                        <w:rPr>
                          <w:color w:val="404040" w:themeColor="text1" w:themeTint="BF"/>
                        </w:rPr>
                        <w:t>, Binh</w:t>
                      </w:r>
                      <w:r>
                        <w:rPr>
                          <w:color w:val="404040" w:themeColor="text1" w:themeTint="BF"/>
                        </w:rPr>
                        <w:t xml:space="preserve"> Thanh</w:t>
                      </w:r>
                      <w:r w:rsidR="006C260F" w:rsidRPr="00EE62BC">
                        <w:rPr>
                          <w:color w:val="404040" w:themeColor="text1" w:themeTint="BF"/>
                        </w:rPr>
                        <w:t xml:space="preserve"> District, Ho Chi Minh City, Vietnam</w:t>
                      </w:r>
                    </w:p>
                    <w:p w:rsidR="006C260F" w:rsidRPr="00EE62BC" w:rsidRDefault="006C260F" w:rsidP="006C260F">
                      <w:pPr>
                        <w:spacing w:after="120"/>
                        <w:ind w:left="1080" w:right="922" w:firstLine="0"/>
                        <w:jc w:val="center"/>
                        <w:rPr>
                          <w:color w:val="404040" w:themeColor="text1" w:themeTint="BF"/>
                        </w:rPr>
                      </w:pPr>
                      <w:r w:rsidRPr="00EE62BC">
                        <w:rPr>
                          <w:color w:val="404040" w:themeColor="text1" w:themeTint="BF"/>
                        </w:rPr>
                        <w:t>Phone: +84 (</w:t>
                      </w:r>
                      <w:r w:rsidR="002E0C82">
                        <w:rPr>
                          <w:color w:val="404040" w:themeColor="text1" w:themeTint="BF"/>
                        </w:rPr>
                        <w:t>0</w:t>
                      </w:r>
                      <w:r w:rsidRPr="00EE62BC">
                        <w:rPr>
                          <w:color w:val="404040" w:themeColor="text1" w:themeTint="BF"/>
                        </w:rPr>
                        <w:t xml:space="preserve">) </w:t>
                      </w:r>
                      <w:r w:rsidR="002E0C82" w:rsidRPr="002E0C82">
                        <w:rPr>
                          <w:color w:val="404040" w:themeColor="text1" w:themeTint="BF"/>
                        </w:rPr>
                        <w:t>2862873161</w:t>
                      </w:r>
                      <w:r w:rsidRPr="00EE62BC">
                        <w:rPr>
                          <w:color w:val="404040" w:themeColor="text1" w:themeTint="BF"/>
                        </w:rPr>
                        <w:t xml:space="preserve"> Fax: +84 </w:t>
                      </w:r>
                      <w:r w:rsidR="00D63C26" w:rsidRPr="00EE62BC">
                        <w:rPr>
                          <w:color w:val="404040" w:themeColor="text1" w:themeTint="BF"/>
                        </w:rPr>
                        <w:t>(</w:t>
                      </w:r>
                      <w:r w:rsidR="002E0C82">
                        <w:rPr>
                          <w:color w:val="404040" w:themeColor="text1" w:themeTint="BF"/>
                        </w:rPr>
                        <w:t>0</w:t>
                      </w:r>
                      <w:r w:rsidR="00D63C26" w:rsidRPr="00EE62BC">
                        <w:rPr>
                          <w:color w:val="404040" w:themeColor="text1" w:themeTint="BF"/>
                        </w:rPr>
                        <w:t xml:space="preserve">) </w:t>
                      </w:r>
                      <w:r w:rsidR="002E0C82" w:rsidRPr="002E0C82">
                        <w:rPr>
                          <w:color w:val="404040" w:themeColor="text1" w:themeTint="BF"/>
                        </w:rPr>
                        <w:t>2862873161</w:t>
                      </w:r>
                      <w:r w:rsidR="00D63C26" w:rsidRPr="00EE62BC">
                        <w:rPr>
                          <w:color w:val="404040" w:themeColor="text1" w:themeTint="BF"/>
                        </w:rPr>
                        <w:t xml:space="preserve"> </w:t>
                      </w:r>
                      <w:r w:rsidR="00A1267E">
                        <w:rPr>
                          <w:color w:val="404040" w:themeColor="text1" w:themeTint="BF"/>
                        </w:rPr>
                        <w:t>Website: http://www.</w:t>
                      </w:r>
                      <w:r w:rsidR="002E0C82">
                        <w:rPr>
                          <w:color w:val="404040" w:themeColor="text1" w:themeTint="BF"/>
                        </w:rPr>
                        <w:t>reputable</w:t>
                      </w:r>
                      <w:r w:rsidRPr="00EE62BC">
                        <w:rPr>
                          <w:color w:val="404040" w:themeColor="text1" w:themeTint="BF"/>
                        </w:rPr>
                        <w:t>.</w:t>
                      </w:r>
                      <w:r w:rsidR="002E0C82">
                        <w:rPr>
                          <w:color w:val="404040" w:themeColor="text1" w:themeTint="BF"/>
                        </w:rPr>
                        <w:t>asia</w:t>
                      </w:r>
                    </w:p>
                    <w:p w:rsidR="00516791" w:rsidRPr="00EE62BC" w:rsidRDefault="00516791" w:rsidP="007B3D14">
                      <w:pPr>
                        <w:spacing w:after="120"/>
                        <w:ind w:left="1080" w:right="922" w:firstLine="0"/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>
                <wp:simplePos x="0" y="0"/>
                <wp:positionH relativeFrom="column">
                  <wp:posOffset>-1419225</wp:posOffset>
                </wp:positionH>
                <wp:positionV relativeFrom="paragraph">
                  <wp:posOffset>5913755</wp:posOffset>
                </wp:positionV>
                <wp:extent cx="8181340" cy="3028950"/>
                <wp:effectExtent l="0" t="0" r="635" b="127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81340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0BB2" w:rsidRDefault="00EE62BC" w:rsidP="00570BB2">
                            <w:pPr>
                              <w:ind w:left="990" w:firstLine="0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95EE383" wp14:editId="484B0371">
                                  <wp:extent cx="7625714" cy="3217099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word-cover-bg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32131" cy="32198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0" style="position:absolute;left:0;text-align:left;margin-left:-111.75pt;margin-top:465.65pt;width:644.2pt;height:238.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" stroked="f">
                <v:textbox inset="0,0,0,0">
                  <w:txbxContent>
                    <w:p w:rsidR="00570BB2" w:rsidRDefault="00EE62BC" w:rsidP="00570BB2">
                      <w:pPr>
                        <w:ind w:left="990" w:firstLine="0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95EE383" wp14:editId="484B0371">
                            <wp:extent cx="7625714" cy="3217099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word-cover-bg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32131" cy="32198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-9525</wp:posOffset>
                </wp:positionH>
                <wp:positionV relativeFrom="page">
                  <wp:posOffset>6650990</wp:posOffset>
                </wp:positionV>
                <wp:extent cx="68580" cy="196850"/>
                <wp:effectExtent l="0" t="2540" r="0" b="635"/>
                <wp:wrapNone/>
                <wp:docPr id="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791" w:rsidRDefault="00516791" w:rsidP="008501AA">
                            <w:pPr>
                              <w:ind w:left="0" w:firstLine="0"/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1" type="#_x0000_t202" style="position:absolute;left:0;text-align:left;margin-left:-.75pt;margin-top:523.7pt;width:5.4pt;height:15.5pt;z-index: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" filled="f" stroked="f">
                <v:textbox style="mso-fit-shape-to-text:t" inset="0,0,0,0">
                  <w:txbxContent>
                    <w:p w:rsidR="00516791" w:rsidRDefault="00516791" w:rsidP="008501AA">
                      <w:pPr>
                        <w:ind w:left="0" w:firstLine="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501AA">
        <w:br w:type="page"/>
      </w:r>
      <w:r w:rsidR="006C260F" w:rsidRPr="00F031D7">
        <w:rPr>
          <w:rFonts w:cs="Arial"/>
          <w:b/>
          <w:sz w:val="36"/>
          <w:szCs w:val="36"/>
        </w:rPr>
        <w:lastRenderedPageBreak/>
        <w:t>Revision History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7"/>
        <w:gridCol w:w="1671"/>
        <w:gridCol w:w="2520"/>
        <w:gridCol w:w="4392"/>
      </w:tblGrid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  <w:b/>
              </w:rPr>
            </w:pPr>
            <w:r w:rsidRPr="00105AC3">
              <w:rPr>
                <w:rFonts w:cs="Arial"/>
                <w:b/>
              </w:rPr>
              <w:t>Revision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  <w:b/>
              </w:rPr>
            </w:pPr>
            <w:r w:rsidRPr="00105AC3">
              <w:rPr>
                <w:rFonts w:cs="Arial"/>
                <w:b/>
              </w:rPr>
              <w:t>Date</w:t>
            </w: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  <w:b/>
              </w:rPr>
            </w:pPr>
            <w:r w:rsidRPr="00105AC3">
              <w:rPr>
                <w:rFonts w:cs="Arial"/>
                <w:b/>
              </w:rPr>
              <w:t>Author</w:t>
            </w: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  <w:b/>
              </w:rPr>
            </w:pPr>
            <w:r w:rsidRPr="00105AC3">
              <w:rPr>
                <w:rFonts w:cs="Arial"/>
                <w:b/>
              </w:rPr>
              <w:t>Description</w:t>
            </w: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  <w:r>
              <w:rPr>
                <w:rFonts w:cs="Arial"/>
              </w:rPr>
              <w:t>0.3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  <w:r>
              <w:rPr>
                <w:rFonts w:cs="Arial"/>
              </w:rPr>
              <w:t>0.4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1671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Pr="00105AC3" w:rsidRDefault="006C260F" w:rsidP="004D04DA">
            <w:pPr>
              <w:ind w:left="-18" w:firstLine="0"/>
              <w:rPr>
                <w:rFonts w:cs="Arial"/>
              </w:rPr>
            </w:pPr>
          </w:p>
        </w:tc>
      </w:tr>
      <w:tr w:rsidR="006C260F" w:rsidRPr="00105AC3" w:rsidTr="004D04DA">
        <w:trPr>
          <w:trHeight w:val="432"/>
        </w:trPr>
        <w:tc>
          <w:tcPr>
            <w:tcW w:w="1137" w:type="dxa"/>
            <w:vAlign w:val="center"/>
          </w:tcPr>
          <w:p w:rsidR="006C260F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1671" w:type="dxa"/>
            <w:vAlign w:val="center"/>
          </w:tcPr>
          <w:p w:rsidR="006C260F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:rsidR="006C260F" w:rsidRDefault="006C260F" w:rsidP="004D04DA">
            <w:pPr>
              <w:ind w:left="-18" w:firstLine="0"/>
              <w:rPr>
                <w:rFonts w:cs="Arial"/>
              </w:rPr>
            </w:pPr>
          </w:p>
        </w:tc>
        <w:tc>
          <w:tcPr>
            <w:tcW w:w="4392" w:type="dxa"/>
            <w:vAlign w:val="center"/>
          </w:tcPr>
          <w:p w:rsidR="006C260F" w:rsidRDefault="006C260F" w:rsidP="004D04DA">
            <w:pPr>
              <w:ind w:left="-18" w:firstLine="0"/>
              <w:rPr>
                <w:rFonts w:cs="Arial"/>
              </w:rPr>
            </w:pPr>
          </w:p>
        </w:tc>
      </w:tr>
    </w:tbl>
    <w:p w:rsidR="00E53353" w:rsidRPr="00E53353" w:rsidRDefault="00E53353" w:rsidP="00E53353">
      <w:pPr>
        <w:rPr>
          <w:rFonts w:cs="Arial"/>
          <w:sz w:val="32"/>
          <w:szCs w:val="32"/>
        </w:rPr>
      </w:pPr>
    </w:p>
    <w:p w:rsidR="008501AA" w:rsidRDefault="008501AA" w:rsidP="003026DC">
      <w:pPr>
        <w:spacing w:after="120" w:line="120" w:lineRule="atLeast"/>
        <w:ind w:left="446" w:hanging="446"/>
        <w:jc w:val="center"/>
        <w:rPr>
          <w:rStyle w:val="Strong"/>
          <w:rFonts w:cs="Arial"/>
          <w:sz w:val="36"/>
          <w:szCs w:val="36"/>
        </w:rPr>
      </w:pPr>
      <w:r w:rsidRPr="00E53353">
        <w:rPr>
          <w:rFonts w:cs="Arial"/>
          <w:sz w:val="32"/>
          <w:szCs w:val="32"/>
        </w:rPr>
        <w:br w:type="page"/>
      </w:r>
      <w:r w:rsidR="00014B1A" w:rsidRPr="00574A22">
        <w:rPr>
          <w:rStyle w:val="Strong"/>
          <w:rFonts w:cs="Arial"/>
          <w:sz w:val="36"/>
          <w:szCs w:val="36"/>
        </w:rPr>
        <w:lastRenderedPageBreak/>
        <w:t>Table of Content</w:t>
      </w:r>
    </w:p>
    <w:sdt>
      <w:sdtPr>
        <w:rPr>
          <w:rFonts w:ascii="Arial" w:hAnsi="Arial"/>
          <w:b/>
          <w:bCs w:val="0"/>
          <w:color w:val="auto"/>
          <w:sz w:val="20"/>
          <w:szCs w:val="20"/>
          <w:lang w:eastAsia="fr-FR"/>
        </w:rPr>
        <w:id w:val="9112839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17B16" w:rsidRDefault="00D17B16">
          <w:pPr>
            <w:pStyle w:val="TOCHeading"/>
          </w:pPr>
        </w:p>
        <w:p w:rsidR="00014B1A" w:rsidRDefault="00744805">
          <w:pPr>
            <w:pStyle w:val="TOC1"/>
            <w:tabs>
              <w:tab w:val="left" w:pos="600"/>
              <w:tab w:val="right" w:leader="dot" w:pos="971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fldChar w:fldCharType="begin"/>
          </w:r>
          <w:r w:rsidR="00D17B16">
            <w:instrText xml:space="preserve"> TOC \o "1-3" \h \z \u </w:instrText>
          </w:r>
          <w:r>
            <w:fldChar w:fldCharType="separate"/>
          </w:r>
          <w:hyperlink w:anchor="_Toc415051768" w:history="1">
            <w:r w:rsidR="00014B1A" w:rsidRPr="000D154E">
              <w:rPr>
                <w:rStyle w:val="Hyperlink"/>
              </w:rPr>
              <w:t>1</w:t>
            </w:r>
            <w:r w:rsidR="00014B1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en-US"/>
              </w:rPr>
              <w:tab/>
            </w:r>
            <w:r w:rsidR="00014B1A" w:rsidRPr="000D154E">
              <w:rPr>
                <w:rStyle w:val="Hyperlink"/>
              </w:rPr>
              <w:t>Introduction</w:t>
            </w:r>
            <w:r w:rsidR="00014B1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4B1A">
              <w:rPr>
                <w:webHidden/>
              </w:rPr>
              <w:instrText xml:space="preserve"> PAGEREF _Toc415051768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2010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14B1A" w:rsidRDefault="00D470A9">
          <w:pPr>
            <w:pStyle w:val="TOC1"/>
            <w:tabs>
              <w:tab w:val="left" w:pos="600"/>
              <w:tab w:val="right" w:leader="dot" w:pos="971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hyperlink w:anchor="_Toc415051769" w:history="1">
            <w:r w:rsidR="00014B1A" w:rsidRPr="000D154E">
              <w:rPr>
                <w:rStyle w:val="Hyperlink"/>
              </w:rPr>
              <w:t>2</w:t>
            </w:r>
            <w:r w:rsidR="00014B1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en-US"/>
              </w:rPr>
              <w:tab/>
            </w:r>
            <w:r w:rsidR="00014B1A" w:rsidRPr="000D154E">
              <w:rPr>
                <w:rStyle w:val="Hyperlink"/>
              </w:rPr>
              <w:t>Content</w:t>
            </w:r>
            <w:r w:rsidR="00014B1A">
              <w:rPr>
                <w:webHidden/>
              </w:rPr>
              <w:tab/>
            </w:r>
            <w:r w:rsidR="00744805">
              <w:rPr>
                <w:webHidden/>
              </w:rPr>
              <w:fldChar w:fldCharType="begin"/>
            </w:r>
            <w:r w:rsidR="00014B1A">
              <w:rPr>
                <w:webHidden/>
              </w:rPr>
              <w:instrText xml:space="preserve"> PAGEREF _Toc415051769 \h </w:instrText>
            </w:r>
            <w:r w:rsidR="00744805">
              <w:rPr>
                <w:webHidden/>
              </w:rPr>
            </w:r>
            <w:r w:rsidR="00744805">
              <w:rPr>
                <w:webHidden/>
              </w:rPr>
              <w:fldChar w:fldCharType="separate"/>
            </w:r>
            <w:r w:rsidR="00772010">
              <w:rPr>
                <w:webHidden/>
              </w:rPr>
              <w:t>1</w:t>
            </w:r>
            <w:r w:rsidR="00744805">
              <w:rPr>
                <w:webHidden/>
              </w:rPr>
              <w:fldChar w:fldCharType="end"/>
            </w:r>
          </w:hyperlink>
        </w:p>
        <w:p w:rsidR="00014B1A" w:rsidRDefault="00D470A9">
          <w:pPr>
            <w:pStyle w:val="TOC2"/>
            <w:tabs>
              <w:tab w:val="left" w:pos="60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415051770" w:history="1">
            <w:r w:rsidR="00014B1A" w:rsidRPr="000D154E">
              <w:rPr>
                <w:rStyle w:val="Hyperlink"/>
                <w:noProof/>
              </w:rPr>
              <w:t>2.1</w:t>
            </w:r>
            <w:r w:rsidR="00014B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14B1A" w:rsidRPr="000D154E">
              <w:rPr>
                <w:rStyle w:val="Hyperlink"/>
                <w:noProof/>
              </w:rPr>
              <w:t>Part 1</w:t>
            </w:r>
            <w:r w:rsidR="00014B1A">
              <w:rPr>
                <w:noProof/>
                <w:webHidden/>
              </w:rPr>
              <w:tab/>
            </w:r>
            <w:r w:rsidR="00744805">
              <w:rPr>
                <w:noProof/>
                <w:webHidden/>
              </w:rPr>
              <w:fldChar w:fldCharType="begin"/>
            </w:r>
            <w:r w:rsidR="00014B1A">
              <w:rPr>
                <w:noProof/>
                <w:webHidden/>
              </w:rPr>
              <w:instrText xml:space="preserve"> PAGEREF _Toc415051770 \h </w:instrText>
            </w:r>
            <w:r w:rsidR="00744805">
              <w:rPr>
                <w:noProof/>
                <w:webHidden/>
              </w:rPr>
            </w:r>
            <w:r w:rsidR="00744805">
              <w:rPr>
                <w:noProof/>
                <w:webHidden/>
              </w:rPr>
              <w:fldChar w:fldCharType="separate"/>
            </w:r>
            <w:r w:rsidR="00772010">
              <w:rPr>
                <w:noProof/>
                <w:webHidden/>
              </w:rPr>
              <w:t>1</w:t>
            </w:r>
            <w:r w:rsidR="00744805">
              <w:rPr>
                <w:noProof/>
                <w:webHidden/>
              </w:rPr>
              <w:fldChar w:fldCharType="end"/>
            </w:r>
          </w:hyperlink>
        </w:p>
        <w:p w:rsidR="00014B1A" w:rsidRDefault="00D470A9">
          <w:pPr>
            <w:pStyle w:val="TOC3"/>
            <w:tabs>
              <w:tab w:val="left" w:pos="800"/>
              <w:tab w:val="right" w:leader="dot" w:pos="97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15051771" w:history="1">
            <w:r w:rsidR="00014B1A" w:rsidRPr="000D154E">
              <w:rPr>
                <w:rStyle w:val="Hyperlink"/>
                <w:rFonts w:cs="Arial"/>
                <w:noProof/>
                <w:snapToGrid w:val="0"/>
                <w:w w:val="0"/>
              </w:rPr>
              <w:t>2.1.1</w:t>
            </w:r>
            <w:r w:rsidR="00014B1A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014B1A" w:rsidRPr="000D154E">
              <w:rPr>
                <w:rStyle w:val="Hyperlink"/>
                <w:noProof/>
              </w:rPr>
              <w:t>Part 2</w:t>
            </w:r>
            <w:r w:rsidR="00014B1A">
              <w:rPr>
                <w:noProof/>
                <w:webHidden/>
              </w:rPr>
              <w:tab/>
            </w:r>
            <w:r w:rsidR="00744805">
              <w:rPr>
                <w:noProof/>
                <w:webHidden/>
              </w:rPr>
              <w:fldChar w:fldCharType="begin"/>
            </w:r>
            <w:r w:rsidR="00014B1A">
              <w:rPr>
                <w:noProof/>
                <w:webHidden/>
              </w:rPr>
              <w:instrText xml:space="preserve"> PAGEREF _Toc415051771 \h </w:instrText>
            </w:r>
            <w:r w:rsidR="00744805">
              <w:rPr>
                <w:noProof/>
                <w:webHidden/>
              </w:rPr>
            </w:r>
            <w:r w:rsidR="00744805">
              <w:rPr>
                <w:noProof/>
                <w:webHidden/>
              </w:rPr>
              <w:fldChar w:fldCharType="separate"/>
            </w:r>
            <w:r w:rsidR="00772010">
              <w:rPr>
                <w:noProof/>
                <w:webHidden/>
              </w:rPr>
              <w:t>1</w:t>
            </w:r>
            <w:r w:rsidR="00744805">
              <w:rPr>
                <w:noProof/>
                <w:webHidden/>
              </w:rPr>
              <w:fldChar w:fldCharType="end"/>
            </w:r>
          </w:hyperlink>
        </w:p>
        <w:p w:rsidR="00D17B16" w:rsidRDefault="00744805">
          <w:r>
            <w:rPr>
              <w:b/>
              <w:bCs/>
              <w:noProof/>
            </w:rPr>
            <w:fldChar w:fldCharType="end"/>
          </w:r>
        </w:p>
      </w:sdtContent>
    </w:sdt>
    <w:p w:rsidR="00D17B16" w:rsidRDefault="00D17B16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C449ED" w:rsidRDefault="00C449ED" w:rsidP="00C05556">
      <w:pPr>
        <w:spacing w:after="120"/>
        <w:ind w:left="0" w:firstLine="0"/>
        <w:jc w:val="center"/>
        <w:rPr>
          <w:rStyle w:val="Strong"/>
          <w:rFonts w:cs="Arial"/>
          <w:sz w:val="36"/>
          <w:szCs w:val="36"/>
        </w:rPr>
      </w:pPr>
    </w:p>
    <w:p w:rsidR="00014B1A" w:rsidRDefault="00014B1A" w:rsidP="00014B1A">
      <w:pPr>
        <w:pStyle w:val="Heading1"/>
      </w:pPr>
      <w:bookmarkStart w:id="1" w:name="_Toc415051768"/>
      <w:r>
        <w:lastRenderedPageBreak/>
        <w:t>Introduction</w:t>
      </w:r>
      <w:bookmarkEnd w:id="1"/>
    </w:p>
    <w:p w:rsidR="00014B1A" w:rsidRPr="00551844" w:rsidRDefault="00014B1A" w:rsidP="00014B1A">
      <w:r>
        <w:t>[Introduction]</w:t>
      </w:r>
    </w:p>
    <w:p w:rsidR="00014B1A" w:rsidRDefault="00014B1A" w:rsidP="00014B1A">
      <w:pPr>
        <w:pStyle w:val="Heading1"/>
      </w:pPr>
      <w:bookmarkStart w:id="2" w:name="_Toc415051769"/>
      <w:r>
        <w:t>Content</w:t>
      </w:r>
      <w:bookmarkEnd w:id="2"/>
    </w:p>
    <w:p w:rsidR="00014B1A" w:rsidRPr="007A2FC4" w:rsidRDefault="00014B1A" w:rsidP="00014B1A">
      <w:r>
        <w:t>[Content description]</w:t>
      </w:r>
    </w:p>
    <w:p w:rsidR="00014B1A" w:rsidRDefault="00014B1A" w:rsidP="00014B1A">
      <w:pPr>
        <w:pStyle w:val="Heading2"/>
        <w:spacing w:line="240" w:lineRule="auto"/>
        <w:contextualSpacing/>
      </w:pPr>
      <w:bookmarkStart w:id="3" w:name="_Toc342861429"/>
      <w:bookmarkStart w:id="4" w:name="_Toc408941218"/>
      <w:bookmarkStart w:id="5" w:name="_Toc415051770"/>
      <w:r>
        <w:t>Part 1</w:t>
      </w:r>
      <w:bookmarkEnd w:id="3"/>
      <w:bookmarkEnd w:id="4"/>
      <w:bookmarkEnd w:id="5"/>
    </w:p>
    <w:p w:rsidR="00014B1A" w:rsidRDefault="00014B1A" w:rsidP="00014B1A">
      <w:pPr>
        <w:pStyle w:val="StyleHeading3"/>
        <w:tabs>
          <w:tab w:val="left" w:pos="900"/>
        </w:tabs>
        <w:ind w:left="900" w:hanging="900"/>
      </w:pPr>
      <w:bookmarkStart w:id="6" w:name="_Toc408941219"/>
      <w:bookmarkStart w:id="7" w:name="_Toc415051771"/>
      <w:bookmarkStart w:id="8" w:name="_Toc342861435"/>
      <w:r>
        <w:t>Part 2</w:t>
      </w:r>
      <w:bookmarkEnd w:id="6"/>
      <w:bookmarkEnd w:id="7"/>
    </w:p>
    <w:p w:rsidR="00014B1A" w:rsidRPr="009C6327" w:rsidRDefault="00014B1A" w:rsidP="00014B1A">
      <w:r>
        <w:t>[Description]</w:t>
      </w:r>
      <w:bookmarkEnd w:id="8"/>
    </w:p>
    <w:p w:rsidR="00C449ED" w:rsidRPr="00574A22" w:rsidRDefault="00C449ED" w:rsidP="00C449ED">
      <w:pPr>
        <w:spacing w:after="120"/>
        <w:ind w:left="0" w:firstLine="0"/>
        <w:rPr>
          <w:rFonts w:cs="Arial"/>
          <w:bCs/>
          <w:sz w:val="36"/>
          <w:szCs w:val="36"/>
        </w:rPr>
      </w:pPr>
    </w:p>
    <w:sectPr w:rsidR="00C449ED" w:rsidRPr="00574A22" w:rsidSect="00190FE6">
      <w:headerReference w:type="default" r:id="rId11"/>
      <w:footerReference w:type="even" r:id="rId12"/>
      <w:footerReference w:type="default" r:id="rId13"/>
      <w:pgSz w:w="11907" w:h="16840" w:code="9"/>
      <w:pgMar w:top="2435" w:right="927" w:bottom="900" w:left="1260" w:header="720" w:footer="495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0A9" w:rsidRDefault="00D470A9">
      <w:r>
        <w:separator/>
      </w:r>
    </w:p>
  </w:endnote>
  <w:endnote w:type="continuationSeparator" w:id="0">
    <w:p w:rsidR="00D470A9" w:rsidRDefault="00D47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6791" w:rsidRDefault="0074480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16791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16791" w:rsidRDefault="0051679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0395305"/>
      <w:docPartObj>
        <w:docPartGallery w:val="Page Numbers (Top of Page)"/>
        <w:docPartUnique/>
      </w:docPartObj>
    </w:sdtPr>
    <w:sdtEndPr/>
    <w:sdtContent>
      <w:p w:rsidR="006C260F" w:rsidRDefault="006C260F" w:rsidP="006C260F">
        <w:pPr>
          <w:jc w:val="right"/>
        </w:pPr>
        <w:r>
          <w:t xml:space="preserve">Page </w:t>
        </w:r>
        <w:r w:rsidR="00252B1E">
          <w:fldChar w:fldCharType="begin"/>
        </w:r>
        <w:r w:rsidR="00252B1E">
          <w:instrText xml:space="preserve"> PAGE </w:instrText>
        </w:r>
        <w:r w:rsidR="00252B1E">
          <w:fldChar w:fldCharType="separate"/>
        </w:r>
        <w:r w:rsidR="00772010">
          <w:rPr>
            <w:noProof/>
          </w:rPr>
          <w:t>3</w:t>
        </w:r>
        <w:r w:rsidR="00252B1E">
          <w:rPr>
            <w:noProof/>
          </w:rPr>
          <w:fldChar w:fldCharType="end"/>
        </w:r>
        <w:r>
          <w:t xml:space="preserve"> of </w:t>
        </w:r>
        <w:r w:rsidR="00D470A9">
          <w:fldChar w:fldCharType="begin"/>
        </w:r>
        <w:r w:rsidR="00D470A9">
          <w:instrText xml:space="preserve"> NUMPAGES  </w:instrText>
        </w:r>
        <w:r w:rsidR="00D470A9">
          <w:fldChar w:fldCharType="separate"/>
        </w:r>
        <w:r w:rsidR="00772010">
          <w:rPr>
            <w:noProof/>
          </w:rPr>
          <w:t>4</w:t>
        </w:r>
        <w:r w:rsidR="00D470A9">
          <w:rPr>
            <w:noProof/>
          </w:rPr>
          <w:fldChar w:fldCharType="end"/>
        </w:r>
      </w:p>
    </w:sdtContent>
  </w:sdt>
  <w:p w:rsidR="00516791" w:rsidRDefault="00516791" w:rsidP="0033375B">
    <w:pPr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0A9" w:rsidRDefault="00D470A9">
      <w:r>
        <w:separator/>
      </w:r>
    </w:p>
  </w:footnote>
  <w:footnote w:type="continuationSeparator" w:id="0">
    <w:p w:rsidR="00D470A9" w:rsidRDefault="00D470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6791" w:rsidRDefault="00067456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819150</wp:posOffset>
              </wp:positionH>
              <wp:positionV relativeFrom="paragraph">
                <wp:posOffset>-99060</wp:posOffset>
              </wp:positionV>
              <wp:extent cx="5791200" cy="857250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91200" cy="857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6791" w:rsidRPr="005B2283" w:rsidRDefault="00516791" w:rsidP="00307A46">
                          <w:pPr>
                            <w:ind w:left="0" w:right="15" w:firstLine="0"/>
                            <w:jc w:val="right"/>
                            <w:rPr>
                              <w:color w:val="FFFFFF"/>
                            </w:rPr>
                          </w:pPr>
                          <w:r>
                            <w:rPr>
                              <w:noProof/>
                              <w:color w:val="FFFFFF"/>
                              <w:lang w:eastAsia="en-US"/>
                            </w:rPr>
                            <w:drawing>
                              <wp:inline distT="0" distB="0" distL="0" distR="0">
                                <wp:extent cx="1816100" cy="247650"/>
                                <wp:effectExtent l="0" t="0" r="0" b="0"/>
                                <wp:docPr id="59" name="Picture 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Flames-Digital-Asiaflames-Digital-Agency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1610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07A46" w:rsidRPr="00C26127" w:rsidRDefault="00307A46" w:rsidP="00307A46">
                          <w:pPr>
                            <w:spacing w:after="120"/>
                            <w:ind w:left="1080" w:right="15" w:firstLine="0"/>
                            <w:jc w:val="right"/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</w:pPr>
                          <w:r w:rsidRPr="00C26127"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  <w:t>1D Nguyen Duy, Ward 3, Binh Thanh District, Ho Chi Minh City, Vietnam</w:t>
                          </w:r>
                        </w:p>
                        <w:p w:rsidR="00307A46" w:rsidRPr="00C26127" w:rsidRDefault="00307A46" w:rsidP="00307A46">
                          <w:pPr>
                            <w:spacing w:after="120"/>
                            <w:ind w:left="1080" w:right="15" w:firstLine="0"/>
                            <w:jc w:val="right"/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</w:pPr>
                          <w:r w:rsidRPr="00C26127"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  <w:t xml:space="preserve">Phone: +84 (0) 2862873161 Fax: +84 (0) </w:t>
                          </w:r>
                          <w:r w:rsidR="00A1267E"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  <w:t>2862873161 Website: http://www.</w:t>
                          </w:r>
                          <w:r w:rsidRPr="00C26127"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  <w:t>reputable.asia</w:t>
                          </w:r>
                        </w:p>
                        <w:p w:rsidR="004E1B33" w:rsidRDefault="004E1B33" w:rsidP="00307A46">
                          <w:pPr>
                            <w:ind w:right="15"/>
                            <w:jc w:val="right"/>
                          </w:pPr>
                        </w:p>
                      </w:txbxContent>
                    </wps:txbx>
                    <wps:bodyPr rot="0" vert="horz" wrap="square" lIns="0" tIns="13716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2" style="position:absolute;left:0;text-align:left;margin-left:64.5pt;margin-top:-7.8pt;width:456pt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" filled="f" stroked="f">
              <v:textbox inset="0,10.8pt,0,0">
                <w:txbxContent>
                  <w:p w:rsidR="00516791" w:rsidRPr="005B2283" w:rsidRDefault="00516791" w:rsidP="00307A46">
                    <w:pPr>
                      <w:ind w:left="0" w:right="15" w:firstLine="0"/>
                      <w:jc w:val="right"/>
                      <w:rPr>
                        <w:color w:val="FFFFFF"/>
                      </w:rPr>
                    </w:pPr>
                    <w:r>
                      <w:rPr>
                        <w:noProof/>
                        <w:color w:val="FFFFFF"/>
                        <w:lang w:eastAsia="en-US"/>
                      </w:rPr>
                      <w:drawing>
                        <wp:inline distT="0" distB="0" distL="0" distR="0">
                          <wp:extent cx="1816100" cy="247650"/>
                          <wp:effectExtent l="0" t="0" r="0" b="0"/>
                          <wp:docPr id="59" name="Picture 5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 descr="Flames-Digital-Asiaflames-Digital-Agency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16100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07A46" w:rsidRPr="00C26127" w:rsidRDefault="00307A46" w:rsidP="00307A46">
                    <w:pPr>
                      <w:spacing w:after="120"/>
                      <w:ind w:left="1080" w:right="15" w:firstLine="0"/>
                      <w:jc w:val="right"/>
                      <w:rPr>
                        <w:color w:val="404040" w:themeColor="text1" w:themeTint="BF"/>
                        <w:sz w:val="18"/>
                        <w:szCs w:val="18"/>
                      </w:rPr>
                    </w:pPr>
                    <w:r w:rsidRPr="00C26127">
                      <w:rPr>
                        <w:color w:val="404040" w:themeColor="text1" w:themeTint="BF"/>
                        <w:sz w:val="18"/>
                        <w:szCs w:val="18"/>
                      </w:rPr>
                      <w:t>1D Nguyen Duy, Ward 3, Binh Thanh District, Ho Chi Minh City, Vietnam</w:t>
                    </w:r>
                  </w:p>
                  <w:p w:rsidR="00307A46" w:rsidRPr="00C26127" w:rsidRDefault="00307A46" w:rsidP="00307A46">
                    <w:pPr>
                      <w:spacing w:after="120"/>
                      <w:ind w:left="1080" w:right="15" w:firstLine="0"/>
                      <w:jc w:val="right"/>
                      <w:rPr>
                        <w:color w:val="404040" w:themeColor="text1" w:themeTint="BF"/>
                        <w:sz w:val="18"/>
                        <w:szCs w:val="18"/>
                      </w:rPr>
                    </w:pPr>
                    <w:r w:rsidRPr="00C26127">
                      <w:rPr>
                        <w:color w:val="404040" w:themeColor="text1" w:themeTint="BF"/>
                        <w:sz w:val="18"/>
                        <w:szCs w:val="18"/>
                      </w:rPr>
                      <w:t xml:space="preserve">Phone: +84 (0) 2862873161 Fax: +84 (0) </w:t>
                    </w:r>
                    <w:r w:rsidR="00A1267E">
                      <w:rPr>
                        <w:color w:val="404040" w:themeColor="text1" w:themeTint="BF"/>
                        <w:sz w:val="18"/>
                        <w:szCs w:val="18"/>
                      </w:rPr>
                      <w:t>2862873161 Website: http://www.</w:t>
                    </w:r>
                    <w:r w:rsidRPr="00C26127">
                      <w:rPr>
                        <w:color w:val="404040" w:themeColor="text1" w:themeTint="BF"/>
                        <w:sz w:val="18"/>
                        <w:szCs w:val="18"/>
                      </w:rPr>
                      <w:t>reputable.asia</w:t>
                    </w:r>
                  </w:p>
                  <w:p w:rsidR="004E1B33" w:rsidRDefault="004E1B33" w:rsidP="00307A46">
                    <w:pPr>
                      <w:ind w:right="15"/>
                      <w:jc w:val="right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114300</wp:posOffset>
              </wp:positionH>
              <wp:positionV relativeFrom="page">
                <wp:posOffset>123825</wp:posOffset>
              </wp:positionV>
              <wp:extent cx="1315085" cy="1148715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5085" cy="1148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6791" w:rsidRDefault="00516791" w:rsidP="00A80DBA">
                          <w:pPr>
                            <w:ind w:left="0" w:firstLine="0"/>
                            <w:jc w:val="center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1314450" cy="1314450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Word-Flames-Digital_15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14450" cy="1314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left:0;text-align:left;margin-left:9pt;margin-top:9.75pt;width:103.55pt;height:90.45pt;z-index: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" filled="f" stroked="f">
              <v:textbox inset="0,0,0,0">
                <w:txbxContent>
                  <w:p w:rsidR="00516791" w:rsidRDefault="00516791" w:rsidP="00A80DBA">
                    <w:pPr>
                      <w:ind w:left="0" w:firstLine="0"/>
                      <w:jc w:val="center"/>
                    </w:pPr>
                    <w:r>
                      <w:rPr>
                        <w:noProof/>
                        <w:lang w:eastAsia="en-US"/>
                      </w:rPr>
                      <w:drawing>
                        <wp:inline distT="0" distB="0" distL="0" distR="0">
                          <wp:extent cx="1314450" cy="1314450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Word-Flames-Digital_15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4450" cy="1314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-5715</wp:posOffset>
              </wp:positionV>
              <wp:extent cx="7562850" cy="1377315"/>
              <wp:effectExtent l="0" t="3810" r="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850" cy="1377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6791" w:rsidRDefault="00516791" w:rsidP="00A80DBA">
                          <w:pPr>
                            <w:ind w:left="0" w:firstLine="0"/>
                            <w:jc w:val="center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7562850" cy="1363494"/>
                                <wp:effectExtent l="0" t="0" r="0" b="0"/>
                                <wp:docPr id="61" name="Picture 6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word_inner_header_b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62850" cy="136349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16791" w:rsidRDefault="00516791" w:rsidP="00A80DBA">
                          <w:pPr>
                            <w:ind w:left="0" w:firstLine="0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4" type="#_x0000_t202" style="position:absolute;left:0;text-align:left;margin-left:0;margin-top:-.45pt;width:595.5pt;height:108.4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" filled="f" fillcolor="black" stroked="f">
              <v:textbox inset="0,0,0,0">
                <w:txbxContent>
                  <w:p w:rsidR="00516791" w:rsidRDefault="00516791" w:rsidP="00A80DBA">
                    <w:pPr>
                      <w:ind w:left="0" w:firstLine="0"/>
                      <w:jc w:val="center"/>
                    </w:pPr>
                    <w:r>
                      <w:rPr>
                        <w:noProof/>
                        <w:lang w:eastAsia="en-US"/>
                      </w:rPr>
                      <w:drawing>
                        <wp:inline distT="0" distB="0" distL="0" distR="0">
                          <wp:extent cx="7562850" cy="1363494"/>
                          <wp:effectExtent l="0" t="0" r="0" b="0"/>
                          <wp:docPr id="61" name="Picture 6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word_inner_header_b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562850" cy="13634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516791" w:rsidRDefault="00516791" w:rsidP="00A80DBA">
                    <w:pPr>
                      <w:ind w:left="0" w:firstLine="0"/>
                      <w:jc w:val="cente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8781F"/>
    <w:multiLevelType w:val="hybridMultilevel"/>
    <w:tmpl w:val="38544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8AE"/>
    <w:multiLevelType w:val="hybridMultilevel"/>
    <w:tmpl w:val="A922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37EE4"/>
    <w:multiLevelType w:val="hybridMultilevel"/>
    <w:tmpl w:val="6E58B2F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E84F96"/>
    <w:multiLevelType w:val="hybridMultilevel"/>
    <w:tmpl w:val="F22A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17E12"/>
    <w:multiLevelType w:val="hybridMultilevel"/>
    <w:tmpl w:val="A28A16EE"/>
    <w:lvl w:ilvl="0" w:tplc="333C0D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B27B8"/>
    <w:multiLevelType w:val="hybridMultilevel"/>
    <w:tmpl w:val="2AEAE034"/>
    <w:lvl w:ilvl="0" w:tplc="35486160">
      <w:start w:val="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523A52"/>
    <w:multiLevelType w:val="hybridMultilevel"/>
    <w:tmpl w:val="162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E7595"/>
    <w:multiLevelType w:val="hybridMultilevel"/>
    <w:tmpl w:val="35DE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55197"/>
    <w:multiLevelType w:val="hybridMultilevel"/>
    <w:tmpl w:val="C87CD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26764"/>
    <w:multiLevelType w:val="hybridMultilevel"/>
    <w:tmpl w:val="4BF0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57967"/>
    <w:multiLevelType w:val="multilevel"/>
    <w:tmpl w:val="27ECF2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368E2D20"/>
    <w:multiLevelType w:val="hybridMultilevel"/>
    <w:tmpl w:val="BF2C8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FF793C"/>
    <w:multiLevelType w:val="hybridMultilevel"/>
    <w:tmpl w:val="6E88B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D3257"/>
    <w:multiLevelType w:val="hybridMultilevel"/>
    <w:tmpl w:val="048CC5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BB2728"/>
    <w:multiLevelType w:val="hybridMultilevel"/>
    <w:tmpl w:val="B2A02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25C69"/>
    <w:multiLevelType w:val="hybridMultilevel"/>
    <w:tmpl w:val="CA047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D0917"/>
    <w:multiLevelType w:val="hybridMultilevel"/>
    <w:tmpl w:val="F7D66F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83A23"/>
    <w:multiLevelType w:val="hybridMultilevel"/>
    <w:tmpl w:val="222A2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E03FDC"/>
    <w:multiLevelType w:val="hybridMultilevel"/>
    <w:tmpl w:val="3B56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F73CB8"/>
    <w:multiLevelType w:val="hybridMultilevel"/>
    <w:tmpl w:val="4022D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2B4AC8"/>
    <w:multiLevelType w:val="hybridMultilevel"/>
    <w:tmpl w:val="3D1E0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25018E"/>
    <w:multiLevelType w:val="hybridMultilevel"/>
    <w:tmpl w:val="B98C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76B8F"/>
    <w:multiLevelType w:val="hybridMultilevel"/>
    <w:tmpl w:val="473AE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993CD4"/>
    <w:multiLevelType w:val="multilevel"/>
    <w:tmpl w:val="F6E090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DC5898"/>
    <w:multiLevelType w:val="hybridMultilevel"/>
    <w:tmpl w:val="EDF68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0024F"/>
    <w:multiLevelType w:val="multilevel"/>
    <w:tmpl w:val="6D7CCB0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6"/>
  </w:num>
  <w:num w:numId="5">
    <w:abstractNumId w:val="13"/>
  </w:num>
  <w:num w:numId="6">
    <w:abstractNumId w:val="25"/>
  </w:num>
  <w:num w:numId="7">
    <w:abstractNumId w:val="23"/>
  </w:num>
  <w:num w:numId="8">
    <w:abstractNumId w:val="2"/>
  </w:num>
  <w:num w:numId="9">
    <w:abstractNumId w:val="9"/>
  </w:num>
  <w:num w:numId="10">
    <w:abstractNumId w:val="0"/>
  </w:num>
  <w:num w:numId="11">
    <w:abstractNumId w:val="11"/>
  </w:num>
  <w:num w:numId="12">
    <w:abstractNumId w:val="19"/>
  </w:num>
  <w:num w:numId="13">
    <w:abstractNumId w:val="22"/>
  </w:num>
  <w:num w:numId="14">
    <w:abstractNumId w:val="3"/>
  </w:num>
  <w:num w:numId="15">
    <w:abstractNumId w:val="12"/>
  </w:num>
  <w:num w:numId="16">
    <w:abstractNumId w:val="15"/>
  </w:num>
  <w:num w:numId="17">
    <w:abstractNumId w:val="18"/>
  </w:num>
  <w:num w:numId="18">
    <w:abstractNumId w:val="1"/>
  </w:num>
  <w:num w:numId="19">
    <w:abstractNumId w:val="24"/>
  </w:num>
  <w:num w:numId="20">
    <w:abstractNumId w:val="6"/>
  </w:num>
  <w:num w:numId="21">
    <w:abstractNumId w:val="8"/>
  </w:num>
  <w:num w:numId="22">
    <w:abstractNumId w:val="7"/>
  </w:num>
  <w:num w:numId="23">
    <w:abstractNumId w:val="17"/>
  </w:num>
  <w:num w:numId="24">
    <w:abstractNumId w:val="21"/>
  </w:num>
  <w:num w:numId="25">
    <w:abstractNumId w:val="14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10"/>
    <w:rsid w:val="00003E27"/>
    <w:rsid w:val="00014756"/>
    <w:rsid w:val="00014B1A"/>
    <w:rsid w:val="00023267"/>
    <w:rsid w:val="00024451"/>
    <w:rsid w:val="0002457A"/>
    <w:rsid w:val="000247FC"/>
    <w:rsid w:val="00035050"/>
    <w:rsid w:val="00035684"/>
    <w:rsid w:val="000375F1"/>
    <w:rsid w:val="00040A6B"/>
    <w:rsid w:val="00041701"/>
    <w:rsid w:val="00057442"/>
    <w:rsid w:val="00062C14"/>
    <w:rsid w:val="00063B6D"/>
    <w:rsid w:val="00064865"/>
    <w:rsid w:val="00064A28"/>
    <w:rsid w:val="00064C00"/>
    <w:rsid w:val="0006588D"/>
    <w:rsid w:val="00067456"/>
    <w:rsid w:val="0007062E"/>
    <w:rsid w:val="00073F88"/>
    <w:rsid w:val="000750BA"/>
    <w:rsid w:val="000752BB"/>
    <w:rsid w:val="00081EF0"/>
    <w:rsid w:val="0008695E"/>
    <w:rsid w:val="000869C1"/>
    <w:rsid w:val="00086C7E"/>
    <w:rsid w:val="000927E1"/>
    <w:rsid w:val="00094635"/>
    <w:rsid w:val="00094CD9"/>
    <w:rsid w:val="00094D71"/>
    <w:rsid w:val="000956C6"/>
    <w:rsid w:val="0009665A"/>
    <w:rsid w:val="00097E98"/>
    <w:rsid w:val="000A0FCC"/>
    <w:rsid w:val="000A31B8"/>
    <w:rsid w:val="000B09E4"/>
    <w:rsid w:val="000B1463"/>
    <w:rsid w:val="000B28F1"/>
    <w:rsid w:val="000C2E46"/>
    <w:rsid w:val="000C3F54"/>
    <w:rsid w:val="000C48CB"/>
    <w:rsid w:val="000C4AFF"/>
    <w:rsid w:val="000D3534"/>
    <w:rsid w:val="000D6783"/>
    <w:rsid w:val="000E0330"/>
    <w:rsid w:val="000E2BE9"/>
    <w:rsid w:val="000E462F"/>
    <w:rsid w:val="000E4DC7"/>
    <w:rsid w:val="000E6C49"/>
    <w:rsid w:val="000F2732"/>
    <w:rsid w:val="000F2C73"/>
    <w:rsid w:val="000F2E60"/>
    <w:rsid w:val="000F4CC4"/>
    <w:rsid w:val="001004F3"/>
    <w:rsid w:val="00100AC4"/>
    <w:rsid w:val="0010190C"/>
    <w:rsid w:val="001056F5"/>
    <w:rsid w:val="00105AC3"/>
    <w:rsid w:val="00111643"/>
    <w:rsid w:val="00112B73"/>
    <w:rsid w:val="0011307A"/>
    <w:rsid w:val="00113C46"/>
    <w:rsid w:val="00114ED3"/>
    <w:rsid w:val="001150A6"/>
    <w:rsid w:val="00115E0F"/>
    <w:rsid w:val="00121862"/>
    <w:rsid w:val="001239E9"/>
    <w:rsid w:val="00141182"/>
    <w:rsid w:val="00146F6F"/>
    <w:rsid w:val="00152201"/>
    <w:rsid w:val="00154699"/>
    <w:rsid w:val="00154E91"/>
    <w:rsid w:val="00156510"/>
    <w:rsid w:val="001566D4"/>
    <w:rsid w:val="0016100A"/>
    <w:rsid w:val="0016557D"/>
    <w:rsid w:val="00165839"/>
    <w:rsid w:val="00165F63"/>
    <w:rsid w:val="00172697"/>
    <w:rsid w:val="001730D8"/>
    <w:rsid w:val="0017548E"/>
    <w:rsid w:val="00176189"/>
    <w:rsid w:val="00176503"/>
    <w:rsid w:val="0017704E"/>
    <w:rsid w:val="001773DF"/>
    <w:rsid w:val="00177F6B"/>
    <w:rsid w:val="001823C3"/>
    <w:rsid w:val="00183A60"/>
    <w:rsid w:val="00184CE6"/>
    <w:rsid w:val="00185578"/>
    <w:rsid w:val="00185CCB"/>
    <w:rsid w:val="001866B0"/>
    <w:rsid w:val="00186CB9"/>
    <w:rsid w:val="00186DAD"/>
    <w:rsid w:val="00190717"/>
    <w:rsid w:val="00190FE6"/>
    <w:rsid w:val="0019254C"/>
    <w:rsid w:val="00193A5D"/>
    <w:rsid w:val="00194D9D"/>
    <w:rsid w:val="00196217"/>
    <w:rsid w:val="00196AF2"/>
    <w:rsid w:val="001A09F5"/>
    <w:rsid w:val="001A18AD"/>
    <w:rsid w:val="001A2AFA"/>
    <w:rsid w:val="001A7DF0"/>
    <w:rsid w:val="001B50F3"/>
    <w:rsid w:val="001B5585"/>
    <w:rsid w:val="001B5F79"/>
    <w:rsid w:val="001B66AB"/>
    <w:rsid w:val="001B786E"/>
    <w:rsid w:val="001C1819"/>
    <w:rsid w:val="001C3636"/>
    <w:rsid w:val="001C4D39"/>
    <w:rsid w:val="001D44D8"/>
    <w:rsid w:val="001D486C"/>
    <w:rsid w:val="001D4E64"/>
    <w:rsid w:val="001D4F20"/>
    <w:rsid w:val="001D66FE"/>
    <w:rsid w:val="001D7916"/>
    <w:rsid w:val="001E0782"/>
    <w:rsid w:val="001E154D"/>
    <w:rsid w:val="001E1833"/>
    <w:rsid w:val="001E3E8E"/>
    <w:rsid w:val="001E421B"/>
    <w:rsid w:val="001E42A4"/>
    <w:rsid w:val="001E7F5B"/>
    <w:rsid w:val="001F24EC"/>
    <w:rsid w:val="001F32C9"/>
    <w:rsid w:val="001F38B8"/>
    <w:rsid w:val="001F712F"/>
    <w:rsid w:val="001F77B1"/>
    <w:rsid w:val="00204747"/>
    <w:rsid w:val="002071BA"/>
    <w:rsid w:val="00210434"/>
    <w:rsid w:val="002106F0"/>
    <w:rsid w:val="00212687"/>
    <w:rsid w:val="00213C94"/>
    <w:rsid w:val="002236AE"/>
    <w:rsid w:val="002241FC"/>
    <w:rsid w:val="00226B4D"/>
    <w:rsid w:val="002278C2"/>
    <w:rsid w:val="00230F83"/>
    <w:rsid w:val="002319EB"/>
    <w:rsid w:val="00232A9F"/>
    <w:rsid w:val="00232AE1"/>
    <w:rsid w:val="00233951"/>
    <w:rsid w:val="00235B1C"/>
    <w:rsid w:val="002404C1"/>
    <w:rsid w:val="00240E67"/>
    <w:rsid w:val="00241492"/>
    <w:rsid w:val="0024404E"/>
    <w:rsid w:val="0024494C"/>
    <w:rsid w:val="002451EB"/>
    <w:rsid w:val="00245344"/>
    <w:rsid w:val="00247CE1"/>
    <w:rsid w:val="00252B1E"/>
    <w:rsid w:val="0026078B"/>
    <w:rsid w:val="00261E32"/>
    <w:rsid w:val="0026373F"/>
    <w:rsid w:val="00264754"/>
    <w:rsid w:val="00265F34"/>
    <w:rsid w:val="00273D61"/>
    <w:rsid w:val="00274A61"/>
    <w:rsid w:val="00275152"/>
    <w:rsid w:val="002776E5"/>
    <w:rsid w:val="00281B44"/>
    <w:rsid w:val="00282A87"/>
    <w:rsid w:val="002915CA"/>
    <w:rsid w:val="00291B72"/>
    <w:rsid w:val="00294472"/>
    <w:rsid w:val="00295266"/>
    <w:rsid w:val="0029654C"/>
    <w:rsid w:val="002B07DB"/>
    <w:rsid w:val="002B2951"/>
    <w:rsid w:val="002B5C9F"/>
    <w:rsid w:val="002B6F61"/>
    <w:rsid w:val="002C169C"/>
    <w:rsid w:val="002C6339"/>
    <w:rsid w:val="002D3C85"/>
    <w:rsid w:val="002D5AFC"/>
    <w:rsid w:val="002D6D6A"/>
    <w:rsid w:val="002E011A"/>
    <w:rsid w:val="002E0C82"/>
    <w:rsid w:val="002E1632"/>
    <w:rsid w:val="002E2950"/>
    <w:rsid w:val="002E2A1D"/>
    <w:rsid w:val="002F1E6D"/>
    <w:rsid w:val="002F6D3F"/>
    <w:rsid w:val="003026DC"/>
    <w:rsid w:val="00303527"/>
    <w:rsid w:val="0030353B"/>
    <w:rsid w:val="00303576"/>
    <w:rsid w:val="00307A46"/>
    <w:rsid w:val="00310238"/>
    <w:rsid w:val="00310750"/>
    <w:rsid w:val="00313554"/>
    <w:rsid w:val="00313CDB"/>
    <w:rsid w:val="003161ED"/>
    <w:rsid w:val="00321E40"/>
    <w:rsid w:val="003253E5"/>
    <w:rsid w:val="003263E8"/>
    <w:rsid w:val="00326C02"/>
    <w:rsid w:val="00332733"/>
    <w:rsid w:val="003327E6"/>
    <w:rsid w:val="0033375B"/>
    <w:rsid w:val="00335330"/>
    <w:rsid w:val="00335458"/>
    <w:rsid w:val="0034166A"/>
    <w:rsid w:val="003423E6"/>
    <w:rsid w:val="0034429E"/>
    <w:rsid w:val="00347676"/>
    <w:rsid w:val="00347E66"/>
    <w:rsid w:val="00352B12"/>
    <w:rsid w:val="003535A7"/>
    <w:rsid w:val="00355A2E"/>
    <w:rsid w:val="00356CAB"/>
    <w:rsid w:val="0036091D"/>
    <w:rsid w:val="00364102"/>
    <w:rsid w:val="00372F4C"/>
    <w:rsid w:val="0038297E"/>
    <w:rsid w:val="00382D23"/>
    <w:rsid w:val="00385FA6"/>
    <w:rsid w:val="00390EC3"/>
    <w:rsid w:val="003940FA"/>
    <w:rsid w:val="00395458"/>
    <w:rsid w:val="00396A78"/>
    <w:rsid w:val="003979D1"/>
    <w:rsid w:val="003A01BF"/>
    <w:rsid w:val="003A1947"/>
    <w:rsid w:val="003A3284"/>
    <w:rsid w:val="003A431A"/>
    <w:rsid w:val="003A52DB"/>
    <w:rsid w:val="003A72D0"/>
    <w:rsid w:val="003B1BEC"/>
    <w:rsid w:val="003B37E2"/>
    <w:rsid w:val="003B5126"/>
    <w:rsid w:val="003B73E3"/>
    <w:rsid w:val="003C0C98"/>
    <w:rsid w:val="003C2786"/>
    <w:rsid w:val="003C4BFF"/>
    <w:rsid w:val="003D1516"/>
    <w:rsid w:val="003D27B8"/>
    <w:rsid w:val="003D3B65"/>
    <w:rsid w:val="003D593D"/>
    <w:rsid w:val="003D6AF4"/>
    <w:rsid w:val="003E4DF3"/>
    <w:rsid w:val="003F0959"/>
    <w:rsid w:val="003F5CFE"/>
    <w:rsid w:val="003F64D5"/>
    <w:rsid w:val="00400671"/>
    <w:rsid w:val="00400C9E"/>
    <w:rsid w:val="0040380A"/>
    <w:rsid w:val="00404559"/>
    <w:rsid w:val="004064A3"/>
    <w:rsid w:val="004143BB"/>
    <w:rsid w:val="00420C6C"/>
    <w:rsid w:val="00420CCF"/>
    <w:rsid w:val="00422913"/>
    <w:rsid w:val="00423021"/>
    <w:rsid w:val="00423D52"/>
    <w:rsid w:val="00424005"/>
    <w:rsid w:val="00424C44"/>
    <w:rsid w:val="00424CF3"/>
    <w:rsid w:val="00432FCC"/>
    <w:rsid w:val="00436FB7"/>
    <w:rsid w:val="004373BF"/>
    <w:rsid w:val="0044467E"/>
    <w:rsid w:val="004450F8"/>
    <w:rsid w:val="00452E4F"/>
    <w:rsid w:val="004539E3"/>
    <w:rsid w:val="004549D9"/>
    <w:rsid w:val="00460C9E"/>
    <w:rsid w:val="00460D9F"/>
    <w:rsid w:val="004612A7"/>
    <w:rsid w:val="004625EE"/>
    <w:rsid w:val="004630DD"/>
    <w:rsid w:val="00464280"/>
    <w:rsid w:val="00464F59"/>
    <w:rsid w:val="004709BB"/>
    <w:rsid w:val="00474191"/>
    <w:rsid w:val="004745D9"/>
    <w:rsid w:val="00474E75"/>
    <w:rsid w:val="00476244"/>
    <w:rsid w:val="004769DE"/>
    <w:rsid w:val="00482032"/>
    <w:rsid w:val="0048497D"/>
    <w:rsid w:val="0048605F"/>
    <w:rsid w:val="00496D68"/>
    <w:rsid w:val="004A1232"/>
    <w:rsid w:val="004A358A"/>
    <w:rsid w:val="004A7FCC"/>
    <w:rsid w:val="004B0C19"/>
    <w:rsid w:val="004B5A00"/>
    <w:rsid w:val="004B73AC"/>
    <w:rsid w:val="004C1948"/>
    <w:rsid w:val="004D2426"/>
    <w:rsid w:val="004D3B9C"/>
    <w:rsid w:val="004D50DA"/>
    <w:rsid w:val="004D74C4"/>
    <w:rsid w:val="004E0CCE"/>
    <w:rsid w:val="004E1B33"/>
    <w:rsid w:val="004F352B"/>
    <w:rsid w:val="004F6E6D"/>
    <w:rsid w:val="00501D8D"/>
    <w:rsid w:val="00504A1C"/>
    <w:rsid w:val="00507ADA"/>
    <w:rsid w:val="0051063C"/>
    <w:rsid w:val="005109B8"/>
    <w:rsid w:val="00511AC6"/>
    <w:rsid w:val="0051479E"/>
    <w:rsid w:val="00514BE3"/>
    <w:rsid w:val="0051614C"/>
    <w:rsid w:val="00516791"/>
    <w:rsid w:val="00520FBA"/>
    <w:rsid w:val="0052327F"/>
    <w:rsid w:val="00525C11"/>
    <w:rsid w:val="00531B78"/>
    <w:rsid w:val="00534D90"/>
    <w:rsid w:val="00534DF6"/>
    <w:rsid w:val="00534F43"/>
    <w:rsid w:val="0053574F"/>
    <w:rsid w:val="005357AD"/>
    <w:rsid w:val="00535FBE"/>
    <w:rsid w:val="0054119C"/>
    <w:rsid w:val="00545F55"/>
    <w:rsid w:val="00547ABF"/>
    <w:rsid w:val="00551844"/>
    <w:rsid w:val="00554810"/>
    <w:rsid w:val="0055517C"/>
    <w:rsid w:val="00557800"/>
    <w:rsid w:val="00561988"/>
    <w:rsid w:val="00562022"/>
    <w:rsid w:val="00562870"/>
    <w:rsid w:val="005649A3"/>
    <w:rsid w:val="0056529C"/>
    <w:rsid w:val="00565BCD"/>
    <w:rsid w:val="00566232"/>
    <w:rsid w:val="0057076C"/>
    <w:rsid w:val="00570BB2"/>
    <w:rsid w:val="00570FEE"/>
    <w:rsid w:val="005725A2"/>
    <w:rsid w:val="00572652"/>
    <w:rsid w:val="00574A22"/>
    <w:rsid w:val="00576DD2"/>
    <w:rsid w:val="00577D2A"/>
    <w:rsid w:val="005821AD"/>
    <w:rsid w:val="00582FD6"/>
    <w:rsid w:val="005854F3"/>
    <w:rsid w:val="005916B5"/>
    <w:rsid w:val="005933FD"/>
    <w:rsid w:val="005A0C16"/>
    <w:rsid w:val="005A0F77"/>
    <w:rsid w:val="005A2C44"/>
    <w:rsid w:val="005A5033"/>
    <w:rsid w:val="005A52AA"/>
    <w:rsid w:val="005B1C61"/>
    <w:rsid w:val="005B2283"/>
    <w:rsid w:val="005B3C5F"/>
    <w:rsid w:val="005B3D97"/>
    <w:rsid w:val="005B41F5"/>
    <w:rsid w:val="005B5BE3"/>
    <w:rsid w:val="005B739D"/>
    <w:rsid w:val="005C00A7"/>
    <w:rsid w:val="005C09F3"/>
    <w:rsid w:val="005C2C30"/>
    <w:rsid w:val="005C4980"/>
    <w:rsid w:val="005C49D8"/>
    <w:rsid w:val="005D2AF6"/>
    <w:rsid w:val="005D2BAA"/>
    <w:rsid w:val="005D41A3"/>
    <w:rsid w:val="005D56EC"/>
    <w:rsid w:val="005D67B1"/>
    <w:rsid w:val="005E5728"/>
    <w:rsid w:val="005E7FA5"/>
    <w:rsid w:val="005F4D05"/>
    <w:rsid w:val="005F600F"/>
    <w:rsid w:val="005F6CDF"/>
    <w:rsid w:val="005F6E91"/>
    <w:rsid w:val="005F7F72"/>
    <w:rsid w:val="00606677"/>
    <w:rsid w:val="00607450"/>
    <w:rsid w:val="00610788"/>
    <w:rsid w:val="0061176D"/>
    <w:rsid w:val="00611A1E"/>
    <w:rsid w:val="006122DD"/>
    <w:rsid w:val="00613540"/>
    <w:rsid w:val="0062037E"/>
    <w:rsid w:val="00620DBE"/>
    <w:rsid w:val="0062222B"/>
    <w:rsid w:val="00623871"/>
    <w:rsid w:val="0063063E"/>
    <w:rsid w:val="00632F12"/>
    <w:rsid w:val="00633D1F"/>
    <w:rsid w:val="00635987"/>
    <w:rsid w:val="00636894"/>
    <w:rsid w:val="006378A4"/>
    <w:rsid w:val="00642267"/>
    <w:rsid w:val="00642F98"/>
    <w:rsid w:val="00650465"/>
    <w:rsid w:val="00653065"/>
    <w:rsid w:val="006559C0"/>
    <w:rsid w:val="00661238"/>
    <w:rsid w:val="0066165E"/>
    <w:rsid w:val="00662877"/>
    <w:rsid w:val="00662F83"/>
    <w:rsid w:val="00663490"/>
    <w:rsid w:val="00663B89"/>
    <w:rsid w:val="006659DC"/>
    <w:rsid w:val="006673D9"/>
    <w:rsid w:val="00667838"/>
    <w:rsid w:val="00670080"/>
    <w:rsid w:val="0067436D"/>
    <w:rsid w:val="00675EA4"/>
    <w:rsid w:val="00686DAA"/>
    <w:rsid w:val="006919A3"/>
    <w:rsid w:val="0069463A"/>
    <w:rsid w:val="006A024C"/>
    <w:rsid w:val="006A0BF7"/>
    <w:rsid w:val="006A21E6"/>
    <w:rsid w:val="006A24C1"/>
    <w:rsid w:val="006A2AEC"/>
    <w:rsid w:val="006A494D"/>
    <w:rsid w:val="006A6CFA"/>
    <w:rsid w:val="006A75CD"/>
    <w:rsid w:val="006A7782"/>
    <w:rsid w:val="006B231C"/>
    <w:rsid w:val="006B5DCC"/>
    <w:rsid w:val="006B6C4D"/>
    <w:rsid w:val="006B789F"/>
    <w:rsid w:val="006C260F"/>
    <w:rsid w:val="006C34FF"/>
    <w:rsid w:val="006C46C4"/>
    <w:rsid w:val="006C4FD8"/>
    <w:rsid w:val="006D0BB8"/>
    <w:rsid w:val="006E391B"/>
    <w:rsid w:val="006E54B5"/>
    <w:rsid w:val="006F5B58"/>
    <w:rsid w:val="006F6D30"/>
    <w:rsid w:val="00700A0A"/>
    <w:rsid w:val="00704B18"/>
    <w:rsid w:val="00704BF9"/>
    <w:rsid w:val="00704C5F"/>
    <w:rsid w:val="0070538A"/>
    <w:rsid w:val="00706085"/>
    <w:rsid w:val="007062C9"/>
    <w:rsid w:val="00706B3C"/>
    <w:rsid w:val="00707449"/>
    <w:rsid w:val="00707EB8"/>
    <w:rsid w:val="007124D6"/>
    <w:rsid w:val="00722045"/>
    <w:rsid w:val="00722171"/>
    <w:rsid w:val="00722FCC"/>
    <w:rsid w:val="00723B17"/>
    <w:rsid w:val="00723DD9"/>
    <w:rsid w:val="00731EE5"/>
    <w:rsid w:val="00733B1A"/>
    <w:rsid w:val="0073550B"/>
    <w:rsid w:val="00735CAA"/>
    <w:rsid w:val="00744805"/>
    <w:rsid w:val="00745E82"/>
    <w:rsid w:val="00747529"/>
    <w:rsid w:val="007521EF"/>
    <w:rsid w:val="00755B8B"/>
    <w:rsid w:val="007617B8"/>
    <w:rsid w:val="00764363"/>
    <w:rsid w:val="00764A55"/>
    <w:rsid w:val="007663AD"/>
    <w:rsid w:val="00767E55"/>
    <w:rsid w:val="00770B9C"/>
    <w:rsid w:val="00771666"/>
    <w:rsid w:val="00772010"/>
    <w:rsid w:val="00775949"/>
    <w:rsid w:val="00775EE9"/>
    <w:rsid w:val="00777871"/>
    <w:rsid w:val="00780484"/>
    <w:rsid w:val="00780B36"/>
    <w:rsid w:val="00781295"/>
    <w:rsid w:val="0078221C"/>
    <w:rsid w:val="00783B2B"/>
    <w:rsid w:val="00786818"/>
    <w:rsid w:val="00786F5C"/>
    <w:rsid w:val="0078728E"/>
    <w:rsid w:val="00787E6C"/>
    <w:rsid w:val="00790541"/>
    <w:rsid w:val="007966EB"/>
    <w:rsid w:val="007A2FC4"/>
    <w:rsid w:val="007A3A59"/>
    <w:rsid w:val="007A3D4D"/>
    <w:rsid w:val="007A59A6"/>
    <w:rsid w:val="007A5FDC"/>
    <w:rsid w:val="007B0A7A"/>
    <w:rsid w:val="007B161E"/>
    <w:rsid w:val="007B3D14"/>
    <w:rsid w:val="007B48A1"/>
    <w:rsid w:val="007B5626"/>
    <w:rsid w:val="007B659A"/>
    <w:rsid w:val="007B7259"/>
    <w:rsid w:val="007C0847"/>
    <w:rsid w:val="007C08DA"/>
    <w:rsid w:val="007C1FC2"/>
    <w:rsid w:val="007C62DE"/>
    <w:rsid w:val="007D14AF"/>
    <w:rsid w:val="007D3BBB"/>
    <w:rsid w:val="007D582F"/>
    <w:rsid w:val="007E1138"/>
    <w:rsid w:val="007E4AFE"/>
    <w:rsid w:val="007E6585"/>
    <w:rsid w:val="007E737F"/>
    <w:rsid w:val="007F27AD"/>
    <w:rsid w:val="007F54B5"/>
    <w:rsid w:val="007F631A"/>
    <w:rsid w:val="007F6816"/>
    <w:rsid w:val="0080412D"/>
    <w:rsid w:val="00807AC3"/>
    <w:rsid w:val="00810740"/>
    <w:rsid w:val="00813B29"/>
    <w:rsid w:val="008143FA"/>
    <w:rsid w:val="008161CC"/>
    <w:rsid w:val="00816C92"/>
    <w:rsid w:val="008178FD"/>
    <w:rsid w:val="00821B9C"/>
    <w:rsid w:val="008244DF"/>
    <w:rsid w:val="00826D9E"/>
    <w:rsid w:val="008271CF"/>
    <w:rsid w:val="008302C8"/>
    <w:rsid w:val="008354F5"/>
    <w:rsid w:val="0084085C"/>
    <w:rsid w:val="00841E14"/>
    <w:rsid w:val="00847022"/>
    <w:rsid w:val="008501AA"/>
    <w:rsid w:val="008509CC"/>
    <w:rsid w:val="008524B4"/>
    <w:rsid w:val="00852F0F"/>
    <w:rsid w:val="00855DE0"/>
    <w:rsid w:val="008605A7"/>
    <w:rsid w:val="00861C73"/>
    <w:rsid w:val="008635BF"/>
    <w:rsid w:val="00864AA4"/>
    <w:rsid w:val="008669CE"/>
    <w:rsid w:val="0086733B"/>
    <w:rsid w:val="00871902"/>
    <w:rsid w:val="00872468"/>
    <w:rsid w:val="008758CB"/>
    <w:rsid w:val="00877658"/>
    <w:rsid w:val="008827B5"/>
    <w:rsid w:val="00884EA2"/>
    <w:rsid w:val="00885C26"/>
    <w:rsid w:val="00886555"/>
    <w:rsid w:val="008902A3"/>
    <w:rsid w:val="0089301D"/>
    <w:rsid w:val="00897AF0"/>
    <w:rsid w:val="00897D68"/>
    <w:rsid w:val="00897EAC"/>
    <w:rsid w:val="008A2063"/>
    <w:rsid w:val="008A3354"/>
    <w:rsid w:val="008A3C2A"/>
    <w:rsid w:val="008B232B"/>
    <w:rsid w:val="008B60E2"/>
    <w:rsid w:val="008B6868"/>
    <w:rsid w:val="008C026D"/>
    <w:rsid w:val="008C1295"/>
    <w:rsid w:val="008C3AC1"/>
    <w:rsid w:val="008C427B"/>
    <w:rsid w:val="008C4BF0"/>
    <w:rsid w:val="008C6074"/>
    <w:rsid w:val="008C670B"/>
    <w:rsid w:val="008D010C"/>
    <w:rsid w:val="008D0325"/>
    <w:rsid w:val="008D2819"/>
    <w:rsid w:val="008D328A"/>
    <w:rsid w:val="008D4730"/>
    <w:rsid w:val="008D6B57"/>
    <w:rsid w:val="008D7933"/>
    <w:rsid w:val="008D7E9D"/>
    <w:rsid w:val="008E09F7"/>
    <w:rsid w:val="008E0BCF"/>
    <w:rsid w:val="008E11C4"/>
    <w:rsid w:val="008E3850"/>
    <w:rsid w:val="008E71A1"/>
    <w:rsid w:val="008E71C4"/>
    <w:rsid w:val="008E7641"/>
    <w:rsid w:val="008F12FF"/>
    <w:rsid w:val="008F2426"/>
    <w:rsid w:val="00902FDF"/>
    <w:rsid w:val="00903FCF"/>
    <w:rsid w:val="009052CB"/>
    <w:rsid w:val="00906494"/>
    <w:rsid w:val="00906D56"/>
    <w:rsid w:val="00907C70"/>
    <w:rsid w:val="009107EF"/>
    <w:rsid w:val="009112B1"/>
    <w:rsid w:val="00913CE5"/>
    <w:rsid w:val="00917479"/>
    <w:rsid w:val="00922CD6"/>
    <w:rsid w:val="009251B4"/>
    <w:rsid w:val="009255AE"/>
    <w:rsid w:val="00926373"/>
    <w:rsid w:val="00930FB6"/>
    <w:rsid w:val="00931928"/>
    <w:rsid w:val="00932121"/>
    <w:rsid w:val="00933A86"/>
    <w:rsid w:val="00935B79"/>
    <w:rsid w:val="00935CCE"/>
    <w:rsid w:val="00937C0B"/>
    <w:rsid w:val="00940D69"/>
    <w:rsid w:val="00944D34"/>
    <w:rsid w:val="00946B48"/>
    <w:rsid w:val="0094735A"/>
    <w:rsid w:val="00951566"/>
    <w:rsid w:val="00956FB1"/>
    <w:rsid w:val="0096041F"/>
    <w:rsid w:val="00963276"/>
    <w:rsid w:val="00970B72"/>
    <w:rsid w:val="00970FBD"/>
    <w:rsid w:val="00973798"/>
    <w:rsid w:val="00973DCC"/>
    <w:rsid w:val="00976C5B"/>
    <w:rsid w:val="00981C8B"/>
    <w:rsid w:val="009867DA"/>
    <w:rsid w:val="00987AB5"/>
    <w:rsid w:val="00990B85"/>
    <w:rsid w:val="0099289C"/>
    <w:rsid w:val="009947BF"/>
    <w:rsid w:val="009A16D6"/>
    <w:rsid w:val="009A70F8"/>
    <w:rsid w:val="009B0A63"/>
    <w:rsid w:val="009B27D8"/>
    <w:rsid w:val="009B50A7"/>
    <w:rsid w:val="009B5815"/>
    <w:rsid w:val="009B587C"/>
    <w:rsid w:val="009C077F"/>
    <w:rsid w:val="009C335B"/>
    <w:rsid w:val="009C3F60"/>
    <w:rsid w:val="009C5AD0"/>
    <w:rsid w:val="009D05D4"/>
    <w:rsid w:val="009D13A4"/>
    <w:rsid w:val="009D2FAB"/>
    <w:rsid w:val="009D3D49"/>
    <w:rsid w:val="009D5149"/>
    <w:rsid w:val="009E61C9"/>
    <w:rsid w:val="009E6ACC"/>
    <w:rsid w:val="009E7F21"/>
    <w:rsid w:val="009F2BA6"/>
    <w:rsid w:val="009F5A42"/>
    <w:rsid w:val="00A016F8"/>
    <w:rsid w:val="00A03C76"/>
    <w:rsid w:val="00A0493D"/>
    <w:rsid w:val="00A064B7"/>
    <w:rsid w:val="00A1267E"/>
    <w:rsid w:val="00A12DE5"/>
    <w:rsid w:val="00A14276"/>
    <w:rsid w:val="00A21CF4"/>
    <w:rsid w:val="00A23CF7"/>
    <w:rsid w:val="00A2701D"/>
    <w:rsid w:val="00A355BD"/>
    <w:rsid w:val="00A365EF"/>
    <w:rsid w:val="00A37E67"/>
    <w:rsid w:val="00A4077B"/>
    <w:rsid w:val="00A41D05"/>
    <w:rsid w:val="00A41D1C"/>
    <w:rsid w:val="00A44AF5"/>
    <w:rsid w:val="00A47322"/>
    <w:rsid w:val="00A4742A"/>
    <w:rsid w:val="00A557C3"/>
    <w:rsid w:val="00A62788"/>
    <w:rsid w:val="00A63480"/>
    <w:rsid w:val="00A64404"/>
    <w:rsid w:val="00A72A37"/>
    <w:rsid w:val="00A73CCD"/>
    <w:rsid w:val="00A752CF"/>
    <w:rsid w:val="00A76AE0"/>
    <w:rsid w:val="00A7744D"/>
    <w:rsid w:val="00A80DBA"/>
    <w:rsid w:val="00A827FA"/>
    <w:rsid w:val="00A84EF2"/>
    <w:rsid w:val="00A864EE"/>
    <w:rsid w:val="00A879AA"/>
    <w:rsid w:val="00A908D3"/>
    <w:rsid w:val="00A90EAC"/>
    <w:rsid w:val="00A9154F"/>
    <w:rsid w:val="00A92796"/>
    <w:rsid w:val="00A96ECE"/>
    <w:rsid w:val="00A97DD4"/>
    <w:rsid w:val="00AA2A1C"/>
    <w:rsid w:val="00AA7443"/>
    <w:rsid w:val="00AB0069"/>
    <w:rsid w:val="00AB2924"/>
    <w:rsid w:val="00AB59BD"/>
    <w:rsid w:val="00AB66F9"/>
    <w:rsid w:val="00AB69F3"/>
    <w:rsid w:val="00AB7112"/>
    <w:rsid w:val="00AC32D3"/>
    <w:rsid w:val="00AC415A"/>
    <w:rsid w:val="00AC5319"/>
    <w:rsid w:val="00AC7F07"/>
    <w:rsid w:val="00AD37C1"/>
    <w:rsid w:val="00AD595C"/>
    <w:rsid w:val="00AD6C3A"/>
    <w:rsid w:val="00AE071C"/>
    <w:rsid w:val="00AE2139"/>
    <w:rsid w:val="00AE254B"/>
    <w:rsid w:val="00AE4C57"/>
    <w:rsid w:val="00AE67D6"/>
    <w:rsid w:val="00AE6E26"/>
    <w:rsid w:val="00AF3952"/>
    <w:rsid w:val="00AF5E0E"/>
    <w:rsid w:val="00B00021"/>
    <w:rsid w:val="00B00F94"/>
    <w:rsid w:val="00B014E3"/>
    <w:rsid w:val="00B02677"/>
    <w:rsid w:val="00B12F76"/>
    <w:rsid w:val="00B1365B"/>
    <w:rsid w:val="00B145F6"/>
    <w:rsid w:val="00B1487F"/>
    <w:rsid w:val="00B16BA5"/>
    <w:rsid w:val="00B23906"/>
    <w:rsid w:val="00B26FDC"/>
    <w:rsid w:val="00B3213D"/>
    <w:rsid w:val="00B4074A"/>
    <w:rsid w:val="00B458F0"/>
    <w:rsid w:val="00B46D75"/>
    <w:rsid w:val="00B532AC"/>
    <w:rsid w:val="00B639AD"/>
    <w:rsid w:val="00B648CB"/>
    <w:rsid w:val="00B65317"/>
    <w:rsid w:val="00B7164B"/>
    <w:rsid w:val="00B76876"/>
    <w:rsid w:val="00B76AF7"/>
    <w:rsid w:val="00B8056B"/>
    <w:rsid w:val="00B80751"/>
    <w:rsid w:val="00B837DD"/>
    <w:rsid w:val="00B83C77"/>
    <w:rsid w:val="00B8423C"/>
    <w:rsid w:val="00B90C73"/>
    <w:rsid w:val="00B94436"/>
    <w:rsid w:val="00B954F1"/>
    <w:rsid w:val="00B960A0"/>
    <w:rsid w:val="00B96B9A"/>
    <w:rsid w:val="00BA0EBA"/>
    <w:rsid w:val="00BA16F3"/>
    <w:rsid w:val="00BA1AA3"/>
    <w:rsid w:val="00BA6130"/>
    <w:rsid w:val="00BA7E45"/>
    <w:rsid w:val="00BB28D1"/>
    <w:rsid w:val="00BB2929"/>
    <w:rsid w:val="00BB5DC7"/>
    <w:rsid w:val="00BB68C3"/>
    <w:rsid w:val="00BB72EE"/>
    <w:rsid w:val="00BC369E"/>
    <w:rsid w:val="00BC3C71"/>
    <w:rsid w:val="00BC473B"/>
    <w:rsid w:val="00BC6243"/>
    <w:rsid w:val="00BD13B5"/>
    <w:rsid w:val="00BD5ACF"/>
    <w:rsid w:val="00BD73F7"/>
    <w:rsid w:val="00BD76A1"/>
    <w:rsid w:val="00BE4321"/>
    <w:rsid w:val="00BF04F2"/>
    <w:rsid w:val="00BF09FF"/>
    <w:rsid w:val="00BF4053"/>
    <w:rsid w:val="00BF5A14"/>
    <w:rsid w:val="00BF5B75"/>
    <w:rsid w:val="00C00484"/>
    <w:rsid w:val="00C02EDC"/>
    <w:rsid w:val="00C04EED"/>
    <w:rsid w:val="00C05556"/>
    <w:rsid w:val="00C063D3"/>
    <w:rsid w:val="00C11469"/>
    <w:rsid w:val="00C1614E"/>
    <w:rsid w:val="00C1634C"/>
    <w:rsid w:val="00C1684E"/>
    <w:rsid w:val="00C22263"/>
    <w:rsid w:val="00C22480"/>
    <w:rsid w:val="00C24411"/>
    <w:rsid w:val="00C26127"/>
    <w:rsid w:val="00C320A0"/>
    <w:rsid w:val="00C34DEE"/>
    <w:rsid w:val="00C402F6"/>
    <w:rsid w:val="00C4192B"/>
    <w:rsid w:val="00C41D5D"/>
    <w:rsid w:val="00C43369"/>
    <w:rsid w:val="00C43BEE"/>
    <w:rsid w:val="00C44068"/>
    <w:rsid w:val="00C449ED"/>
    <w:rsid w:val="00C44B18"/>
    <w:rsid w:val="00C45278"/>
    <w:rsid w:val="00C456C9"/>
    <w:rsid w:val="00C50D10"/>
    <w:rsid w:val="00C51F38"/>
    <w:rsid w:val="00C52B6A"/>
    <w:rsid w:val="00C55250"/>
    <w:rsid w:val="00C55446"/>
    <w:rsid w:val="00C55D43"/>
    <w:rsid w:val="00C6025E"/>
    <w:rsid w:val="00C62492"/>
    <w:rsid w:val="00C6271A"/>
    <w:rsid w:val="00C628E5"/>
    <w:rsid w:val="00C67A9C"/>
    <w:rsid w:val="00C67C61"/>
    <w:rsid w:val="00C70290"/>
    <w:rsid w:val="00C7071A"/>
    <w:rsid w:val="00C73F27"/>
    <w:rsid w:val="00C758D4"/>
    <w:rsid w:val="00C841F3"/>
    <w:rsid w:val="00C869FC"/>
    <w:rsid w:val="00C86E2A"/>
    <w:rsid w:val="00C907AF"/>
    <w:rsid w:val="00C90D8D"/>
    <w:rsid w:val="00C90D9C"/>
    <w:rsid w:val="00CA0E21"/>
    <w:rsid w:val="00CA3485"/>
    <w:rsid w:val="00CB0DF2"/>
    <w:rsid w:val="00CB5654"/>
    <w:rsid w:val="00CB5AB3"/>
    <w:rsid w:val="00CB6118"/>
    <w:rsid w:val="00CB630C"/>
    <w:rsid w:val="00CB7A8E"/>
    <w:rsid w:val="00CC133F"/>
    <w:rsid w:val="00CC2003"/>
    <w:rsid w:val="00CC2AA6"/>
    <w:rsid w:val="00CC2F24"/>
    <w:rsid w:val="00CC40F4"/>
    <w:rsid w:val="00CC6CD8"/>
    <w:rsid w:val="00CC7BFD"/>
    <w:rsid w:val="00CD1D28"/>
    <w:rsid w:val="00CD6607"/>
    <w:rsid w:val="00CE181F"/>
    <w:rsid w:val="00CE61AA"/>
    <w:rsid w:val="00CE6741"/>
    <w:rsid w:val="00CE7498"/>
    <w:rsid w:val="00CF0D7B"/>
    <w:rsid w:val="00D026DF"/>
    <w:rsid w:val="00D1010B"/>
    <w:rsid w:val="00D10468"/>
    <w:rsid w:val="00D120F3"/>
    <w:rsid w:val="00D13F26"/>
    <w:rsid w:val="00D14C73"/>
    <w:rsid w:val="00D1737A"/>
    <w:rsid w:val="00D17B16"/>
    <w:rsid w:val="00D24D4D"/>
    <w:rsid w:val="00D31016"/>
    <w:rsid w:val="00D33128"/>
    <w:rsid w:val="00D34149"/>
    <w:rsid w:val="00D34C03"/>
    <w:rsid w:val="00D41BF3"/>
    <w:rsid w:val="00D41C11"/>
    <w:rsid w:val="00D44B9A"/>
    <w:rsid w:val="00D470A9"/>
    <w:rsid w:val="00D52534"/>
    <w:rsid w:val="00D576FC"/>
    <w:rsid w:val="00D57BC4"/>
    <w:rsid w:val="00D6123C"/>
    <w:rsid w:val="00D62380"/>
    <w:rsid w:val="00D6322F"/>
    <w:rsid w:val="00D63C26"/>
    <w:rsid w:val="00D64265"/>
    <w:rsid w:val="00D705AC"/>
    <w:rsid w:val="00D70B87"/>
    <w:rsid w:val="00D71BE1"/>
    <w:rsid w:val="00D72F99"/>
    <w:rsid w:val="00D75588"/>
    <w:rsid w:val="00D80108"/>
    <w:rsid w:val="00D86240"/>
    <w:rsid w:val="00D864E4"/>
    <w:rsid w:val="00D93123"/>
    <w:rsid w:val="00D93553"/>
    <w:rsid w:val="00D93CE3"/>
    <w:rsid w:val="00D95242"/>
    <w:rsid w:val="00D959FD"/>
    <w:rsid w:val="00D96059"/>
    <w:rsid w:val="00DA0B1B"/>
    <w:rsid w:val="00DA53F0"/>
    <w:rsid w:val="00DB1BA1"/>
    <w:rsid w:val="00DC1BEC"/>
    <w:rsid w:val="00DC2C0C"/>
    <w:rsid w:val="00DC2DDC"/>
    <w:rsid w:val="00DC60C6"/>
    <w:rsid w:val="00DD0439"/>
    <w:rsid w:val="00DD0C02"/>
    <w:rsid w:val="00DD34D8"/>
    <w:rsid w:val="00DD47DE"/>
    <w:rsid w:val="00DD6508"/>
    <w:rsid w:val="00DD723B"/>
    <w:rsid w:val="00DE06C3"/>
    <w:rsid w:val="00DE3FCF"/>
    <w:rsid w:val="00DE4FD2"/>
    <w:rsid w:val="00DF1CB7"/>
    <w:rsid w:val="00DF3552"/>
    <w:rsid w:val="00DF40F0"/>
    <w:rsid w:val="00DF674E"/>
    <w:rsid w:val="00DF7D99"/>
    <w:rsid w:val="00E11BEA"/>
    <w:rsid w:val="00E16E74"/>
    <w:rsid w:val="00E25E3F"/>
    <w:rsid w:val="00E26C69"/>
    <w:rsid w:val="00E27C4F"/>
    <w:rsid w:val="00E300CC"/>
    <w:rsid w:val="00E35A79"/>
    <w:rsid w:val="00E4092B"/>
    <w:rsid w:val="00E40B5D"/>
    <w:rsid w:val="00E44E33"/>
    <w:rsid w:val="00E45B2E"/>
    <w:rsid w:val="00E52FA3"/>
    <w:rsid w:val="00E53240"/>
    <w:rsid w:val="00E53353"/>
    <w:rsid w:val="00E574ED"/>
    <w:rsid w:val="00E60A3D"/>
    <w:rsid w:val="00E61989"/>
    <w:rsid w:val="00E621C1"/>
    <w:rsid w:val="00E622BC"/>
    <w:rsid w:val="00E63A64"/>
    <w:rsid w:val="00E67509"/>
    <w:rsid w:val="00E73C6B"/>
    <w:rsid w:val="00E73DF7"/>
    <w:rsid w:val="00E82A1B"/>
    <w:rsid w:val="00E85E8A"/>
    <w:rsid w:val="00EA36C9"/>
    <w:rsid w:val="00EA51A6"/>
    <w:rsid w:val="00EA6AD8"/>
    <w:rsid w:val="00EB1F4A"/>
    <w:rsid w:val="00EB2984"/>
    <w:rsid w:val="00EB5091"/>
    <w:rsid w:val="00EB75D0"/>
    <w:rsid w:val="00EB7DD9"/>
    <w:rsid w:val="00EC0176"/>
    <w:rsid w:val="00EC06FC"/>
    <w:rsid w:val="00EC31BE"/>
    <w:rsid w:val="00EC3A6E"/>
    <w:rsid w:val="00EC6639"/>
    <w:rsid w:val="00ED18FB"/>
    <w:rsid w:val="00ED2DB6"/>
    <w:rsid w:val="00ED4FD1"/>
    <w:rsid w:val="00ED58F7"/>
    <w:rsid w:val="00EE0859"/>
    <w:rsid w:val="00EE3968"/>
    <w:rsid w:val="00EE52A2"/>
    <w:rsid w:val="00EE62BC"/>
    <w:rsid w:val="00EF5046"/>
    <w:rsid w:val="00F01109"/>
    <w:rsid w:val="00F031D7"/>
    <w:rsid w:val="00F03EE5"/>
    <w:rsid w:val="00F05A42"/>
    <w:rsid w:val="00F06C97"/>
    <w:rsid w:val="00F1054A"/>
    <w:rsid w:val="00F226D7"/>
    <w:rsid w:val="00F23ED4"/>
    <w:rsid w:val="00F24BAC"/>
    <w:rsid w:val="00F25576"/>
    <w:rsid w:val="00F2762D"/>
    <w:rsid w:val="00F27948"/>
    <w:rsid w:val="00F3581D"/>
    <w:rsid w:val="00F358A6"/>
    <w:rsid w:val="00F41C98"/>
    <w:rsid w:val="00F441E6"/>
    <w:rsid w:val="00F4563F"/>
    <w:rsid w:val="00F463ED"/>
    <w:rsid w:val="00F54F0C"/>
    <w:rsid w:val="00F628D9"/>
    <w:rsid w:val="00F63336"/>
    <w:rsid w:val="00F633E5"/>
    <w:rsid w:val="00F645AE"/>
    <w:rsid w:val="00F66965"/>
    <w:rsid w:val="00F74DEC"/>
    <w:rsid w:val="00F77BBE"/>
    <w:rsid w:val="00F77FAE"/>
    <w:rsid w:val="00F80229"/>
    <w:rsid w:val="00F852E3"/>
    <w:rsid w:val="00F86E95"/>
    <w:rsid w:val="00F87B7B"/>
    <w:rsid w:val="00F91314"/>
    <w:rsid w:val="00F94625"/>
    <w:rsid w:val="00F95658"/>
    <w:rsid w:val="00FA0144"/>
    <w:rsid w:val="00FA4422"/>
    <w:rsid w:val="00FA495E"/>
    <w:rsid w:val="00FA6306"/>
    <w:rsid w:val="00FB2AA1"/>
    <w:rsid w:val="00FC0F13"/>
    <w:rsid w:val="00FC1662"/>
    <w:rsid w:val="00FC2E3E"/>
    <w:rsid w:val="00FC2F9E"/>
    <w:rsid w:val="00FC52EA"/>
    <w:rsid w:val="00FD0860"/>
    <w:rsid w:val="00FD1131"/>
    <w:rsid w:val="00FD4150"/>
    <w:rsid w:val="00FD739D"/>
    <w:rsid w:val="00FD7F7E"/>
    <w:rsid w:val="00FE1561"/>
    <w:rsid w:val="00FE1C24"/>
    <w:rsid w:val="00FE2003"/>
    <w:rsid w:val="00FE203D"/>
    <w:rsid w:val="00FE2FD5"/>
    <w:rsid w:val="00FE318F"/>
    <w:rsid w:val="00FE6A19"/>
    <w:rsid w:val="00FF395D"/>
    <w:rsid w:val="00FF4D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309DE1D-2742-4C80-BBDB-DE195F05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894"/>
    <w:pPr>
      <w:spacing w:after="80" w:line="0" w:lineRule="atLeast"/>
      <w:ind w:left="850" w:hanging="850"/>
    </w:pPr>
    <w:rPr>
      <w:rFonts w:ascii="Arial" w:hAnsi="Arial"/>
      <w:lang w:eastAsia="fr-FR"/>
    </w:rPr>
  </w:style>
  <w:style w:type="paragraph" w:styleId="Heading1">
    <w:name w:val="heading 1"/>
    <w:basedOn w:val="Normal"/>
    <w:next w:val="Normal"/>
    <w:autoRedefine/>
    <w:qFormat/>
    <w:rsid w:val="00636894"/>
    <w:pPr>
      <w:keepNext/>
      <w:keepLines/>
      <w:numPr>
        <w:numId w:val="1"/>
      </w:numPr>
      <w:pBdr>
        <w:top w:val="single" w:sz="48" w:space="3" w:color="FFFFFF"/>
        <w:left w:val="single" w:sz="6" w:space="3" w:color="FFFFFF"/>
        <w:bottom w:val="single" w:sz="6" w:space="7" w:color="FFFFFF"/>
      </w:pBdr>
      <w:tabs>
        <w:tab w:val="clear" w:pos="432"/>
      </w:tabs>
      <w:spacing w:line="120" w:lineRule="atLeast"/>
      <w:ind w:left="446" w:hanging="446"/>
      <w:contextualSpacing/>
      <w:outlineLvl w:val="0"/>
    </w:pPr>
    <w:rPr>
      <w:b/>
      <w:kern w:val="20"/>
      <w:position w:val="8"/>
      <w:sz w:val="36"/>
    </w:rPr>
  </w:style>
  <w:style w:type="paragraph" w:styleId="Heading2">
    <w:name w:val="heading 2"/>
    <w:aliases w:val="heading 2,Heading 2 Hidden"/>
    <w:basedOn w:val="Normal"/>
    <w:next w:val="Normal"/>
    <w:qFormat/>
    <w:rsid w:val="00777871"/>
    <w:pPr>
      <w:keepNext/>
      <w:keepLines/>
      <w:numPr>
        <w:ilvl w:val="1"/>
        <w:numId w:val="1"/>
      </w:numPr>
      <w:tabs>
        <w:tab w:val="clear" w:pos="576"/>
      </w:tabs>
      <w:ind w:left="720" w:hanging="720"/>
      <w:jc w:val="both"/>
      <w:outlineLvl w:val="1"/>
    </w:pPr>
    <w:rPr>
      <w:b/>
      <w:kern w:val="28"/>
      <w:sz w:val="32"/>
    </w:rPr>
  </w:style>
  <w:style w:type="paragraph" w:styleId="Heading3">
    <w:name w:val="heading 3"/>
    <w:basedOn w:val="Normal"/>
    <w:next w:val="Normal"/>
    <w:qFormat/>
    <w:rsid w:val="00946B48"/>
    <w:pPr>
      <w:keepNext/>
      <w:keepLines/>
      <w:numPr>
        <w:ilvl w:val="2"/>
        <w:numId w:val="1"/>
      </w:numPr>
      <w:tabs>
        <w:tab w:val="clear" w:pos="720"/>
        <w:tab w:val="num" w:pos="851"/>
      </w:tabs>
      <w:spacing w:line="240" w:lineRule="atLeast"/>
      <w:ind w:left="0" w:firstLine="0"/>
      <w:jc w:val="both"/>
      <w:outlineLvl w:val="2"/>
    </w:pPr>
    <w:rPr>
      <w:rFonts w:cs="Arial"/>
      <w:b/>
      <w:spacing w:val="-10"/>
      <w:kern w:val="28"/>
      <w:sz w:val="28"/>
    </w:rPr>
  </w:style>
  <w:style w:type="paragraph" w:styleId="Heading4">
    <w:name w:val="heading 4"/>
    <w:basedOn w:val="Normal"/>
    <w:next w:val="Normal"/>
    <w:qFormat/>
    <w:rsid w:val="00FE6A19"/>
    <w:pPr>
      <w:keepNext/>
      <w:keepLines/>
      <w:numPr>
        <w:ilvl w:val="3"/>
        <w:numId w:val="1"/>
      </w:numPr>
      <w:spacing w:line="240" w:lineRule="auto"/>
      <w:ind w:left="0" w:firstLine="0"/>
      <w:jc w:val="both"/>
      <w:outlineLvl w:val="3"/>
    </w:pPr>
    <w:rPr>
      <w:b/>
      <w:bCs/>
      <w:spacing w:val="-4"/>
      <w:kern w:val="28"/>
      <w:sz w:val="24"/>
    </w:rPr>
  </w:style>
  <w:style w:type="paragraph" w:styleId="Heading5">
    <w:name w:val="heading 5"/>
    <w:basedOn w:val="Normal"/>
    <w:next w:val="Normal"/>
    <w:qFormat/>
    <w:rsid w:val="00C869FC"/>
    <w:pPr>
      <w:keepNext/>
      <w:keepLines/>
      <w:numPr>
        <w:ilvl w:val="4"/>
        <w:numId w:val="1"/>
      </w:numPr>
      <w:spacing w:line="240" w:lineRule="atLeast"/>
      <w:ind w:left="0" w:firstLine="0"/>
      <w:jc w:val="both"/>
      <w:outlineLvl w:val="4"/>
    </w:pPr>
    <w:rPr>
      <w:b/>
      <w:spacing w:val="-4"/>
      <w:kern w:val="28"/>
      <w:sz w:val="22"/>
    </w:rPr>
  </w:style>
  <w:style w:type="paragraph" w:styleId="Heading6">
    <w:name w:val="heading 6"/>
    <w:basedOn w:val="Normal"/>
    <w:next w:val="Normal"/>
    <w:qFormat/>
    <w:rsid w:val="00C869FC"/>
    <w:pPr>
      <w:keepNext/>
      <w:keepLines/>
      <w:numPr>
        <w:ilvl w:val="5"/>
        <w:numId w:val="1"/>
      </w:numPr>
      <w:spacing w:before="140"/>
      <w:ind w:left="0" w:firstLine="0"/>
      <w:jc w:val="both"/>
      <w:outlineLvl w:val="5"/>
    </w:pPr>
    <w:rPr>
      <w:spacing w:val="-4"/>
      <w:kern w:val="28"/>
    </w:rPr>
  </w:style>
  <w:style w:type="paragraph" w:styleId="Heading7">
    <w:name w:val="heading 7"/>
    <w:basedOn w:val="Normal"/>
    <w:next w:val="Normal"/>
    <w:qFormat/>
    <w:rsid w:val="00100AC4"/>
    <w:pPr>
      <w:keepNext/>
      <w:keepLines/>
      <w:numPr>
        <w:ilvl w:val="6"/>
        <w:numId w:val="1"/>
      </w:numPr>
      <w:spacing w:before="140" w:line="220" w:lineRule="atLeast"/>
      <w:jc w:val="both"/>
      <w:outlineLvl w:val="6"/>
    </w:pPr>
    <w:rPr>
      <w:spacing w:val="-4"/>
      <w:kern w:val="28"/>
      <w:sz w:val="18"/>
    </w:rPr>
  </w:style>
  <w:style w:type="paragraph" w:styleId="Heading8">
    <w:name w:val="heading 8"/>
    <w:basedOn w:val="Normal"/>
    <w:next w:val="Normal"/>
    <w:qFormat/>
    <w:rsid w:val="00100AC4"/>
    <w:pPr>
      <w:keepNext/>
      <w:keepLines/>
      <w:numPr>
        <w:ilvl w:val="7"/>
        <w:numId w:val="1"/>
      </w:numPr>
      <w:spacing w:before="140" w:line="220" w:lineRule="atLeast"/>
      <w:jc w:val="both"/>
      <w:outlineLvl w:val="7"/>
    </w:pPr>
    <w:rPr>
      <w:i/>
      <w:spacing w:val="-4"/>
      <w:kern w:val="28"/>
      <w:sz w:val="18"/>
    </w:rPr>
  </w:style>
  <w:style w:type="paragraph" w:styleId="Heading9">
    <w:name w:val="heading 9"/>
    <w:basedOn w:val="Normal"/>
    <w:next w:val="Normal"/>
    <w:qFormat/>
    <w:rsid w:val="00100AC4"/>
    <w:pPr>
      <w:keepNext/>
      <w:keepLines/>
      <w:numPr>
        <w:ilvl w:val="8"/>
        <w:numId w:val="1"/>
      </w:numPr>
      <w:spacing w:before="140" w:line="220" w:lineRule="atLeast"/>
      <w:jc w:val="both"/>
      <w:outlineLvl w:val="8"/>
    </w:pPr>
    <w:rPr>
      <w:spacing w:val="-4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qFormat/>
    <w:rsid w:val="00A2701D"/>
    <w:pPr>
      <w:spacing w:line="240" w:lineRule="auto"/>
      <w:ind w:left="0" w:firstLine="0"/>
    </w:pPr>
    <w:rPr>
      <w:b/>
      <w:bCs/>
      <w:noProof/>
    </w:rPr>
  </w:style>
  <w:style w:type="paragraph" w:styleId="TOC2">
    <w:name w:val="toc 2"/>
    <w:basedOn w:val="Normal"/>
    <w:next w:val="Normal"/>
    <w:uiPriority w:val="39"/>
    <w:qFormat/>
    <w:rsid w:val="00A2701D"/>
    <w:pPr>
      <w:spacing w:line="240" w:lineRule="auto"/>
      <w:ind w:left="0" w:firstLine="0"/>
    </w:pPr>
  </w:style>
  <w:style w:type="paragraph" w:styleId="Header">
    <w:name w:val="header"/>
    <w:basedOn w:val="Normal"/>
    <w:rsid w:val="00100AC4"/>
    <w:pPr>
      <w:tabs>
        <w:tab w:val="center" w:pos="4536"/>
        <w:tab w:val="right" w:pos="9072"/>
      </w:tabs>
      <w:jc w:val="both"/>
    </w:pPr>
    <w:rPr>
      <w:spacing w:val="-5"/>
      <w:sz w:val="18"/>
    </w:rPr>
  </w:style>
  <w:style w:type="character" w:styleId="Hyperlink">
    <w:name w:val="Hyperlink"/>
    <w:basedOn w:val="DefaultParagraphFont"/>
    <w:uiPriority w:val="99"/>
    <w:rsid w:val="001E3E8E"/>
    <w:rPr>
      <w:rFonts w:ascii="Arial" w:hAnsi="Arial"/>
      <w:color w:val="0000FF"/>
      <w:sz w:val="20"/>
      <w:u w:val="single"/>
    </w:rPr>
  </w:style>
  <w:style w:type="character" w:styleId="PageNumber">
    <w:name w:val="page number"/>
    <w:rsid w:val="00100AC4"/>
    <w:rPr>
      <w:rFonts w:ascii="Arial Black" w:hAnsi="Arial Black"/>
      <w:spacing w:val="-10"/>
      <w:sz w:val="18"/>
    </w:rPr>
  </w:style>
  <w:style w:type="paragraph" w:styleId="Footer">
    <w:name w:val="footer"/>
    <w:basedOn w:val="Normal"/>
    <w:link w:val="FooterChar"/>
    <w:uiPriority w:val="99"/>
    <w:rsid w:val="00100AC4"/>
    <w:pPr>
      <w:keepLines/>
      <w:tabs>
        <w:tab w:val="center" w:pos="4320"/>
        <w:tab w:val="right" w:pos="8640"/>
      </w:tabs>
      <w:spacing w:line="190" w:lineRule="atLeast"/>
      <w:jc w:val="both"/>
    </w:pPr>
    <w:rPr>
      <w:caps/>
      <w:spacing w:val="-5"/>
      <w:sz w:val="15"/>
    </w:rPr>
  </w:style>
  <w:style w:type="paragraph" w:customStyle="1" w:styleId="tex">
    <w:name w:val="tex"/>
    <w:basedOn w:val="BodyText3"/>
    <w:rsid w:val="00100AC4"/>
    <w:pPr>
      <w:ind w:left="851"/>
      <w:jc w:val="both"/>
    </w:pPr>
    <w:rPr>
      <w:rFonts w:cs="Arial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100AC4"/>
    <w:pPr>
      <w:ind w:left="200" w:hanging="200"/>
    </w:pPr>
  </w:style>
  <w:style w:type="paragraph" w:styleId="IndexHeading">
    <w:name w:val="index heading"/>
    <w:basedOn w:val="Normal"/>
    <w:next w:val="Index1"/>
    <w:semiHidden/>
    <w:rsid w:val="00100AC4"/>
    <w:rPr>
      <w:snapToGrid w:val="0"/>
    </w:rPr>
  </w:style>
  <w:style w:type="table" w:styleId="TableGrid">
    <w:name w:val="Table Grid"/>
    <w:basedOn w:val="TableNormal"/>
    <w:rsid w:val="00100A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100AC4"/>
    <w:rPr>
      <w:b/>
      <w:bCs/>
    </w:rPr>
  </w:style>
  <w:style w:type="paragraph" w:styleId="BodyText3">
    <w:name w:val="Body Text 3"/>
    <w:basedOn w:val="Normal"/>
    <w:rsid w:val="00100AC4"/>
    <w:pPr>
      <w:spacing w:after="120"/>
    </w:pPr>
    <w:rPr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30353B"/>
    <w:pPr>
      <w:spacing w:line="240" w:lineRule="auto"/>
      <w:ind w:left="0" w:firstLine="0"/>
    </w:pPr>
    <w:rPr>
      <w:i/>
      <w:iCs/>
    </w:rPr>
  </w:style>
  <w:style w:type="paragraph" w:styleId="DocumentMap">
    <w:name w:val="Document Map"/>
    <w:basedOn w:val="Normal"/>
    <w:semiHidden/>
    <w:rsid w:val="0008695E"/>
    <w:pPr>
      <w:shd w:val="clear" w:color="auto" w:fill="000080"/>
    </w:pPr>
    <w:rPr>
      <w:rFonts w:ascii="Tahoma" w:hAnsi="Tahoma" w:cs="Tahoma"/>
    </w:rPr>
  </w:style>
  <w:style w:type="paragraph" w:customStyle="1" w:styleId="StyleHeading3Headig3AfterAutoLinespacingsingle">
    <w:name w:val="Style Heading 3Headig3 + After:  Auto Line spacing:  single"/>
    <w:basedOn w:val="Heading3"/>
    <w:rsid w:val="00E16E74"/>
    <w:pPr>
      <w:spacing w:line="240" w:lineRule="auto"/>
    </w:pPr>
    <w:rPr>
      <w:rFonts w:cs="Times New Roman"/>
    </w:rPr>
  </w:style>
  <w:style w:type="paragraph" w:customStyle="1" w:styleId="StyleHeading3Headig3Before5ptAfterAutoLinespacing">
    <w:name w:val="Style Heading 3Headig3 + Before:  5 pt After:  Auto Line spacing..."/>
    <w:basedOn w:val="Heading3"/>
    <w:rsid w:val="004450F8"/>
    <w:pPr>
      <w:spacing w:line="240" w:lineRule="auto"/>
      <w:ind w:firstLine="994"/>
    </w:pPr>
    <w:rPr>
      <w:rFonts w:cs="Times New Roman"/>
      <w:bCs/>
    </w:rPr>
  </w:style>
  <w:style w:type="paragraph" w:styleId="TOC4">
    <w:name w:val="toc 4"/>
    <w:basedOn w:val="Normal"/>
    <w:next w:val="Normal"/>
    <w:autoRedefine/>
    <w:semiHidden/>
    <w:rsid w:val="00770B9C"/>
    <w:pPr>
      <w:spacing w:after="0"/>
      <w:ind w:left="60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770B9C"/>
    <w:pPr>
      <w:spacing w:after="0"/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770B9C"/>
    <w:pPr>
      <w:spacing w:after="0"/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770B9C"/>
    <w:pPr>
      <w:spacing w:after="0"/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770B9C"/>
    <w:pPr>
      <w:spacing w:after="0"/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770B9C"/>
    <w:pPr>
      <w:spacing w:after="0"/>
      <w:ind w:left="160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05AC3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spacing w:before="480" w:after="0" w:line="276" w:lineRule="auto"/>
      <w:outlineLvl w:val="9"/>
    </w:pPr>
    <w:rPr>
      <w:rFonts w:ascii="Cambria" w:hAnsi="Cambria"/>
      <w:b w:val="0"/>
      <w:bCs/>
      <w:color w:val="365F91"/>
      <w:kern w:val="0"/>
      <w:position w:val="0"/>
      <w:sz w:val="28"/>
      <w:szCs w:val="28"/>
      <w:lang w:eastAsia="en-US"/>
    </w:rPr>
  </w:style>
  <w:style w:type="paragraph" w:styleId="NoSpacing">
    <w:name w:val="No Spacing"/>
    <w:link w:val="NoSpacingChar"/>
    <w:uiPriority w:val="1"/>
    <w:qFormat/>
    <w:rsid w:val="008501AA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501AA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rsid w:val="00850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501AA"/>
    <w:rPr>
      <w:rFonts w:ascii="Tahoma" w:hAnsi="Tahoma" w:cs="Tahoma"/>
      <w:sz w:val="16"/>
      <w:szCs w:val="16"/>
      <w:lang w:eastAsia="fr-FR"/>
    </w:rPr>
  </w:style>
  <w:style w:type="character" w:customStyle="1" w:styleId="FooterChar">
    <w:name w:val="Footer Char"/>
    <w:basedOn w:val="DefaultParagraphFont"/>
    <w:link w:val="Footer"/>
    <w:uiPriority w:val="99"/>
    <w:rsid w:val="00D93553"/>
    <w:rPr>
      <w:rFonts w:ascii="Arial" w:hAnsi="Arial"/>
      <w:caps/>
      <w:spacing w:val="-5"/>
      <w:sz w:val="15"/>
      <w:lang w:eastAsia="fr-FR"/>
    </w:rPr>
  </w:style>
  <w:style w:type="paragraph" w:customStyle="1" w:styleId="StyleHeading3">
    <w:name w:val="Style Heading 3"/>
    <w:basedOn w:val="StyleHeading3Headig3Before5ptAfterAutoLinespacing"/>
    <w:next w:val="Normal"/>
    <w:qFormat/>
    <w:rsid w:val="004450F8"/>
    <w:pPr>
      <w:tabs>
        <w:tab w:val="clear" w:pos="851"/>
      </w:tabs>
      <w:ind w:left="907" w:hanging="907"/>
      <w:jc w:val="left"/>
    </w:pPr>
  </w:style>
  <w:style w:type="paragraph" w:styleId="ListParagraph">
    <w:name w:val="List Paragraph"/>
    <w:basedOn w:val="Normal"/>
    <w:uiPriority w:val="34"/>
    <w:qFormat/>
    <w:rsid w:val="000C4AF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11643"/>
    <w:rPr>
      <w:i/>
      <w:iCs/>
    </w:rPr>
  </w:style>
  <w:style w:type="paragraph" w:customStyle="1" w:styleId="western">
    <w:name w:val="western"/>
    <w:basedOn w:val="Normal"/>
    <w:rsid w:val="00810740"/>
    <w:pPr>
      <w:spacing w:before="100" w:beforeAutospacing="1" w:after="100" w:afterAutospacing="1" w:line="240" w:lineRule="auto"/>
      <w:ind w:left="0" w:firstLine="0"/>
    </w:pPr>
    <w:rPr>
      <w:rFonts w:ascii="Times New Roman" w:hAnsi="Times New Roman"/>
      <w:sz w:val="24"/>
      <w:szCs w:val="24"/>
      <w:lang w:eastAsia="en-US"/>
    </w:rPr>
  </w:style>
  <w:style w:type="character" w:styleId="FollowedHyperlink">
    <w:name w:val="FollowedHyperlink"/>
    <w:basedOn w:val="DefaultParagraphFont"/>
    <w:semiHidden/>
    <w:unhideWhenUsed/>
    <w:rsid w:val="005F60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4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%20Doan\Desktop\Reputable%20Asia%20Word%20Template_E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27F7AA-DD72-4512-8732-FD6BD726D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Reputable Asia Word Template_EN.dotm</Template>
  <TotalTime>1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Reputable Asia</vt:lpstr>
    </vt:vector>
  </TitlesOfParts>
  <Company>Reputable Asia</Company>
  <LinksUpToDate>false</LinksUpToDate>
  <CharactersWithSpaces>567</CharactersWithSpaces>
  <SharedDoc>false</SharedDoc>
  <HyperlinkBase>http://reputable.asia</HyperlinkBase>
  <HLinks>
    <vt:vector size="138" baseType="variant"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_Toc342861446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_Toc342861445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_Toc342861444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_Toc342861443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_Toc342861442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_Toc342861441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_Toc342861440</vt:lpwstr>
      </vt:variant>
      <vt:variant>
        <vt:i4>1638451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_Toc342861439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_Toc342861438</vt:lpwstr>
      </vt:variant>
      <vt:variant>
        <vt:i4>1638451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_Toc342861437</vt:lpwstr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_Toc342861436</vt:lpwstr>
      </vt:variant>
      <vt:variant>
        <vt:i4>1638451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_Toc342861435</vt:lpwstr>
      </vt:variant>
      <vt:variant>
        <vt:i4>1638451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_Toc342861434</vt:lpwstr>
      </vt:variant>
      <vt:variant>
        <vt:i4>1638451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_Toc342861433</vt:lpwstr>
      </vt:variant>
      <vt:variant>
        <vt:i4>1638451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_Toc342861432</vt:lpwstr>
      </vt:variant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_Toc342861431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_Toc342861430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_Toc342861429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_Toc342861428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_Toc342861427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_Toc342861426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_Toc342861425</vt:lpwstr>
      </vt:variant>
      <vt:variant>
        <vt:i4>3080254</vt:i4>
      </vt:variant>
      <vt:variant>
        <vt:i4>0</vt:i4>
      </vt:variant>
      <vt:variant>
        <vt:i4>0</vt:i4>
      </vt:variant>
      <vt:variant>
        <vt:i4>5</vt:i4>
      </vt:variant>
      <vt:variant>
        <vt:lpwstr>http://www.asiaflames.com/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Reputable Asia</dc:title>
  <dc:creator>Kevin Doan</dc:creator>
  <dc:description>Reputable Asia Document Template</dc:description>
  <cp:lastModifiedBy>Kien Doan Thai</cp:lastModifiedBy>
  <cp:revision>1</cp:revision>
  <cp:lastPrinted>2014-05-21T17:27:00Z</cp:lastPrinted>
  <dcterms:created xsi:type="dcterms:W3CDTF">2018-10-23T06:28:00Z</dcterms:created>
  <dcterms:modified xsi:type="dcterms:W3CDTF">2018-10-23T06:29:00Z</dcterms:modified>
  <cp:category>Document</cp:category>
</cp:coreProperties>
</file>